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71850" w14:textId="2E3DCA8D" w:rsidR="00B60370" w:rsidRDefault="00694279" w:rsidP="00694279">
      <w:pPr>
        <w:pStyle w:val="Heading2"/>
      </w:pPr>
      <w:r>
        <w:t>Data Download</w:t>
      </w:r>
    </w:p>
    <w:p w14:paraId="24A81C7A" w14:textId="7E225496" w:rsidR="00694279" w:rsidRDefault="00694279" w:rsidP="00694279">
      <w:r w:rsidRPr="00694279">
        <w:t xml:space="preserve">The </w:t>
      </w:r>
      <w:r w:rsidR="00955AEE">
        <w:t xml:space="preserve">Minimus </w:t>
      </w:r>
      <w:r w:rsidRPr="00694279">
        <w:t xml:space="preserve">stores recorded seismic data in miniSEED format on its </w:t>
      </w:r>
      <w:r>
        <w:t>dual</w:t>
      </w:r>
      <w:r w:rsidRPr="00694279">
        <w:t xml:space="preserve"> microSD card</w:t>
      </w:r>
      <w:r>
        <w:t>s</w:t>
      </w:r>
      <w:r w:rsidRPr="00694279">
        <w:t xml:space="preserve">. Data can be downloaded using the web interface, an automated script, or by removing the </w:t>
      </w:r>
      <w:r>
        <w:t xml:space="preserve">external </w:t>
      </w:r>
      <w:r w:rsidRPr="00694279">
        <w:t>microSD card and copying files manually. Use the method most suitable for your workflow.</w:t>
      </w:r>
    </w:p>
    <w:p w14:paraId="3CF3B76F" w14:textId="73B066D9" w:rsidR="00694279" w:rsidRDefault="00694279" w:rsidP="00694279">
      <w:pPr>
        <w:pStyle w:val="Heading3"/>
      </w:pPr>
      <w:r>
        <w:t>Download via Web Interface</w:t>
      </w:r>
    </w:p>
    <w:p w14:paraId="194122FE" w14:textId="645AEACC" w:rsidR="00E070C1" w:rsidRDefault="00694279" w:rsidP="00E070C1">
      <w:r w:rsidRPr="00694279">
        <w:t xml:space="preserve">The </w:t>
      </w:r>
      <w:r w:rsidRPr="00694279">
        <w:rPr>
          <w:rStyle w:val="Button"/>
        </w:rPr>
        <w:t>Storage</w:t>
      </w:r>
      <w:r w:rsidRPr="00694279">
        <w:t xml:space="preserve"> </w:t>
      </w:r>
      <w:r>
        <w:t>page</w:t>
      </w:r>
      <w:r w:rsidRPr="00694279">
        <w:t xml:space="preserve"> of the </w:t>
      </w:r>
      <w:r w:rsidR="00955AEE">
        <w:t>Minimus</w:t>
      </w:r>
      <w:r w:rsidRPr="00694279">
        <w:t xml:space="preserve"> web interface provides access to miniSEED</w:t>
      </w:r>
      <w:r w:rsidR="00D24DD2">
        <w:t>, metadata and log</w:t>
      </w:r>
      <w:r w:rsidRPr="00694279">
        <w:t xml:space="preserve"> files</w:t>
      </w:r>
      <w:r w:rsidR="00D24DD2">
        <w:t>.</w:t>
      </w:r>
    </w:p>
    <w:tbl>
      <w:tblPr>
        <w:tblStyle w:val="TableGrid"/>
        <w:tblW w:w="0" w:type="auto"/>
        <w:tblInd w:w="56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CellMar>
          <w:top w:w="57" w:type="dxa"/>
        </w:tblCellMar>
        <w:tblLook w:val="04A0" w:firstRow="1" w:lastRow="0" w:firstColumn="1" w:lastColumn="0" w:noHBand="0" w:noVBand="1"/>
      </w:tblPr>
      <w:tblGrid>
        <w:gridCol w:w="626"/>
        <w:gridCol w:w="7813"/>
      </w:tblGrid>
      <w:tr w:rsidR="00E070C1" w:rsidRPr="00F702F4" w14:paraId="0D656798" w14:textId="77777777" w:rsidTr="0046251B">
        <w:tc>
          <w:tcPr>
            <w:tcW w:w="846" w:type="dxa"/>
            <w:shd w:val="clear" w:color="auto" w:fill="D9E2F3" w:themeFill="accent1" w:themeFillTint="33"/>
          </w:tcPr>
          <w:p w14:paraId="72E8240A" w14:textId="77777777" w:rsidR="00E070C1" w:rsidRDefault="00E070C1" w:rsidP="0046251B">
            <w:pPr>
              <w:ind w:left="0"/>
            </w:pPr>
            <w:r>
              <w:rPr>
                <w:noProof/>
              </w:rPr>
              <w:drawing>
                <wp:inline distT="0" distB="0" distL="0" distR="0" wp14:anchorId="0643E121" wp14:editId="75F35E3D">
                  <wp:extent cx="309474" cy="360000"/>
                  <wp:effectExtent l="0" t="0" r="0" b="2540"/>
                  <wp:docPr id="511209971" name="Picture 2" descr="A blue hexagon with a white letter i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912171" name="Picture 1" descr="A blue hexagon with a white letter i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474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03" w:type="dxa"/>
            <w:shd w:val="clear" w:color="auto" w:fill="D9E2F3" w:themeFill="accent1" w:themeFillTint="33"/>
          </w:tcPr>
          <w:p w14:paraId="5FBA8D9D" w14:textId="77777777" w:rsidR="00E070C1" w:rsidRDefault="00E070C1" w:rsidP="0046251B">
            <w:pPr>
              <w:ind w:left="0"/>
            </w:pPr>
            <w:r w:rsidRPr="00916DC2">
              <w:rPr>
                <w:b/>
                <w:bCs/>
              </w:rPr>
              <w:t>Note:</w:t>
            </w:r>
            <w:r>
              <w:rPr>
                <w:b/>
                <w:bCs/>
              </w:rPr>
              <w:t xml:space="preserve"> </w:t>
            </w:r>
            <w:r w:rsidRPr="00E070C1">
              <w:t xml:space="preserve">To ensure the most recent data has been written to the SD cards, click the </w:t>
            </w:r>
            <w:r w:rsidRPr="00E070C1">
              <w:rPr>
                <w:rStyle w:val="Button"/>
              </w:rPr>
              <w:t>Flush Data</w:t>
            </w:r>
            <w:r w:rsidRPr="00E070C1">
              <w:t xml:space="preserve"> button before downloading files.</w:t>
            </w:r>
          </w:p>
          <w:p w14:paraId="4EBB958F" w14:textId="12D7AF75" w:rsidR="00E070C1" w:rsidRPr="00F702F4" w:rsidRDefault="00E070C1" w:rsidP="0046251B">
            <w:pPr>
              <w:ind w:left="0"/>
            </w:pPr>
            <w:r w:rsidRPr="007468FD">
              <w:rPr>
                <w:noProof/>
              </w:rPr>
              <w:drawing>
                <wp:inline distT="0" distB="0" distL="0" distR="0" wp14:anchorId="7772D2CC" wp14:editId="0B0DDE43">
                  <wp:extent cx="5731510" cy="588645"/>
                  <wp:effectExtent l="0" t="0" r="2540" b="1905"/>
                  <wp:docPr id="455614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6110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8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E6CE7F" w14:textId="460D2432" w:rsidR="007468FD" w:rsidRDefault="007468FD" w:rsidP="00E070C1">
      <w:pPr>
        <w:ind w:left="0"/>
      </w:pPr>
    </w:p>
    <w:p w14:paraId="72CC78E6" w14:textId="1CF4A0F7" w:rsidR="00D24DD2" w:rsidRDefault="00D24DD2" w:rsidP="00694279">
      <w:pPr>
        <w:rPr>
          <w:b/>
          <w:bCs/>
        </w:rPr>
      </w:pPr>
      <w:r w:rsidRPr="00D24DD2">
        <w:rPr>
          <w:b/>
          <w:bCs/>
        </w:rPr>
        <w:t>To download files:</w:t>
      </w:r>
    </w:p>
    <w:p w14:paraId="27EB585F" w14:textId="24F6A128" w:rsidR="00D24DD2" w:rsidRPr="00D24DD2" w:rsidRDefault="00D24DD2" w:rsidP="00D24DD2">
      <w:pPr>
        <w:pStyle w:val="NormalList"/>
        <w:numPr>
          <w:ilvl w:val="0"/>
          <w:numId w:val="11"/>
        </w:numPr>
      </w:pPr>
      <w:r w:rsidRPr="00D24DD2">
        <w:t xml:space="preserve">Open the </w:t>
      </w:r>
      <w:r w:rsidR="00955AEE">
        <w:t xml:space="preserve">Minimus </w:t>
      </w:r>
      <w:r w:rsidRPr="00D24DD2">
        <w:t>web interface</w:t>
      </w:r>
      <w:r>
        <w:t>, login</w:t>
      </w:r>
      <w:r w:rsidRPr="00D24DD2">
        <w:t xml:space="preserve"> and navigate to the </w:t>
      </w:r>
      <w:r w:rsidRPr="00D24DD2">
        <w:rPr>
          <w:rStyle w:val="Button"/>
        </w:rPr>
        <w:t>Storage</w:t>
      </w:r>
      <w:r w:rsidRPr="00D24DD2">
        <w:t xml:space="preserve"> </w:t>
      </w:r>
      <w:r>
        <w:t>page</w:t>
      </w:r>
      <w:r w:rsidRPr="00D24DD2">
        <w:t>.</w:t>
      </w:r>
    </w:p>
    <w:p w14:paraId="0AA9F57A" w14:textId="138F9B2F" w:rsidR="00D24DD2" w:rsidRPr="00D24DD2" w:rsidRDefault="00D24DD2" w:rsidP="00D24DD2">
      <w:pPr>
        <w:pStyle w:val="NormalList"/>
        <w:numPr>
          <w:ilvl w:val="0"/>
          <w:numId w:val="11"/>
        </w:numPr>
      </w:pPr>
      <w:r w:rsidRPr="00D24DD2">
        <w:t xml:space="preserve">Select one or more files by ticking the </w:t>
      </w:r>
      <w:r w:rsidRPr="00D24DD2">
        <w:rPr>
          <w:rStyle w:val="Button"/>
        </w:rPr>
        <w:t>check-boxes</w:t>
      </w:r>
      <w:r w:rsidRPr="00D24DD2">
        <w:t xml:space="preserve"> on the left of each file link.</w:t>
      </w:r>
    </w:p>
    <w:p w14:paraId="353B0F4E" w14:textId="614788E1" w:rsidR="00D24DD2" w:rsidRDefault="00D24DD2" w:rsidP="00D24DD2">
      <w:pPr>
        <w:pStyle w:val="NormalList"/>
        <w:numPr>
          <w:ilvl w:val="0"/>
          <w:numId w:val="11"/>
        </w:numPr>
      </w:pPr>
      <w:r w:rsidRPr="00D24DD2">
        <w:t xml:space="preserve">Click </w:t>
      </w:r>
      <w:r w:rsidRPr="00D24DD2">
        <w:rPr>
          <w:rStyle w:val="Button"/>
        </w:rPr>
        <w:t>Download Selected Files</w:t>
      </w:r>
      <w:r w:rsidRPr="00D24DD2">
        <w:t xml:space="preserve"> to </w:t>
      </w:r>
      <w:r>
        <w:t>download</w:t>
      </w:r>
      <w:r w:rsidRPr="00D24DD2">
        <w:t xml:space="preserve"> them to your local device.</w:t>
      </w:r>
    </w:p>
    <w:p w14:paraId="1083CDA5" w14:textId="10A9B091" w:rsidR="00D24DD2" w:rsidRPr="00D24DD2" w:rsidRDefault="00D24DD2" w:rsidP="00D24DD2">
      <w:pPr>
        <w:pStyle w:val="NormalList"/>
      </w:pPr>
      <w:r w:rsidRPr="00D24DD2">
        <w:rPr>
          <w:noProof/>
        </w:rPr>
        <w:drawing>
          <wp:inline distT="0" distB="0" distL="0" distR="0" wp14:anchorId="58E77262" wp14:editId="560F53D9">
            <wp:extent cx="5731510" cy="2291080"/>
            <wp:effectExtent l="0" t="0" r="2540" b="0"/>
            <wp:docPr id="96825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57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1B2F" w14:textId="5CA564C3" w:rsidR="00D24DD2" w:rsidRDefault="007468FD" w:rsidP="007468FD">
      <w:pPr>
        <w:pStyle w:val="Heading4"/>
      </w:pPr>
      <w:r>
        <w:t>Download via Time Selection</w:t>
      </w:r>
    </w:p>
    <w:p w14:paraId="1DF0860C" w14:textId="273AEA40" w:rsidR="007468FD" w:rsidRDefault="00E070C1" w:rsidP="00E070C1">
      <w:r w:rsidRPr="00E070C1">
        <w:t xml:space="preserve">The </w:t>
      </w:r>
      <w:r>
        <w:t>“</w:t>
      </w:r>
      <w:r w:rsidRPr="00E070C1">
        <w:t>Channel data download by time selection</w:t>
      </w:r>
      <w:r>
        <w:rPr>
          <w:b/>
          <w:bCs/>
        </w:rPr>
        <w:t>”</w:t>
      </w:r>
      <w:r w:rsidRPr="00E070C1">
        <w:t xml:space="preserve"> section allows downloading a specific channel for a designated time interval. This feature generates a new miniSEED file containing only the selected period.</w:t>
      </w:r>
    </w:p>
    <w:p w14:paraId="6DB8A96D" w14:textId="77777777" w:rsidR="00E070C1" w:rsidRPr="00E070C1" w:rsidRDefault="00E070C1" w:rsidP="00E070C1">
      <w:pPr>
        <w:pStyle w:val="NormalList"/>
        <w:rPr>
          <w:b/>
          <w:bCs/>
        </w:rPr>
      </w:pPr>
      <w:r w:rsidRPr="00E070C1">
        <w:rPr>
          <w:b/>
          <w:bCs/>
        </w:rPr>
        <w:t>To download by time selection:</w:t>
      </w:r>
    </w:p>
    <w:p w14:paraId="6048BA80" w14:textId="77777777" w:rsidR="00E070C1" w:rsidRPr="00E070C1" w:rsidRDefault="00E070C1" w:rsidP="00E070C1">
      <w:pPr>
        <w:pStyle w:val="NormalList"/>
        <w:numPr>
          <w:ilvl w:val="0"/>
          <w:numId w:val="13"/>
        </w:numPr>
      </w:pPr>
      <w:r w:rsidRPr="00E070C1">
        <w:t>Select the desired channel from the drop-down menu.</w:t>
      </w:r>
    </w:p>
    <w:p w14:paraId="61279CBC" w14:textId="77777777" w:rsidR="00E070C1" w:rsidRPr="00E070C1" w:rsidRDefault="00E070C1" w:rsidP="00E070C1">
      <w:pPr>
        <w:pStyle w:val="NormalList"/>
        <w:numPr>
          <w:ilvl w:val="0"/>
          <w:numId w:val="13"/>
        </w:numPr>
      </w:pPr>
      <w:r w:rsidRPr="00E070C1">
        <w:t>Specify the start and end date using the calendar controls.</w:t>
      </w:r>
    </w:p>
    <w:p w14:paraId="47B4C924" w14:textId="77777777" w:rsidR="00E070C1" w:rsidRPr="00E070C1" w:rsidRDefault="00E070C1" w:rsidP="00E070C1">
      <w:pPr>
        <w:pStyle w:val="NormalList"/>
        <w:numPr>
          <w:ilvl w:val="0"/>
          <w:numId w:val="13"/>
        </w:numPr>
      </w:pPr>
      <w:r w:rsidRPr="00E070C1">
        <w:lastRenderedPageBreak/>
        <w:t>Set the start and end time in 24-hour format.</w:t>
      </w:r>
    </w:p>
    <w:p w14:paraId="7D9532AE" w14:textId="77777777" w:rsidR="00E070C1" w:rsidRDefault="00E070C1" w:rsidP="00E070C1">
      <w:pPr>
        <w:pStyle w:val="NormalList"/>
        <w:numPr>
          <w:ilvl w:val="0"/>
          <w:numId w:val="13"/>
        </w:numPr>
      </w:pPr>
      <w:r w:rsidRPr="00E070C1">
        <w:t xml:space="preserve">Click </w:t>
      </w:r>
      <w:r w:rsidRPr="00E070C1">
        <w:rPr>
          <w:rStyle w:val="Button"/>
        </w:rPr>
        <w:t>Download</w:t>
      </w:r>
      <w:r w:rsidRPr="00E070C1">
        <w:t xml:space="preserve"> to generate and save the miniSEED file.</w:t>
      </w:r>
    </w:p>
    <w:p w14:paraId="28C78D9E" w14:textId="0A909F1F" w:rsidR="00E070C1" w:rsidRPr="00E070C1" w:rsidRDefault="00E070C1" w:rsidP="00E070C1">
      <w:pPr>
        <w:pStyle w:val="NormalList"/>
      </w:pPr>
      <w:r w:rsidRPr="007468FD">
        <w:rPr>
          <w:noProof/>
        </w:rPr>
        <w:drawing>
          <wp:inline distT="0" distB="0" distL="0" distR="0" wp14:anchorId="69352EFE" wp14:editId="46F62500">
            <wp:extent cx="5731510" cy="327025"/>
            <wp:effectExtent l="0" t="0" r="2540" b="0"/>
            <wp:docPr id="167501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14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AEA5" w14:textId="56889F51" w:rsidR="00E070C1" w:rsidRDefault="00E070C1" w:rsidP="00E070C1">
      <w:pPr>
        <w:pStyle w:val="Heading3"/>
      </w:pPr>
      <w:r>
        <w:t xml:space="preserve">Download via </w:t>
      </w:r>
      <w:r w:rsidR="00734A09">
        <w:t xml:space="preserve">Bash </w:t>
      </w:r>
      <w:r>
        <w:t>Script</w:t>
      </w:r>
    </w:p>
    <w:p w14:paraId="51DAA847" w14:textId="7C4B75CE" w:rsidR="00EF59EC" w:rsidRDefault="00EF59EC" w:rsidP="00EF59EC">
      <w:pPr>
        <w:rPr>
          <w:rFonts w:ascii="Times New Roman" w:hAnsi="Times New Roman" w:cs="Times New Roman"/>
          <w:kern w:val="0"/>
          <w:sz w:val="24"/>
        </w:rPr>
      </w:pPr>
      <w:r>
        <w:t xml:space="preserve">A Bash script is provided to download data directly from the </w:t>
      </w:r>
      <w:r w:rsidR="00955AEE">
        <w:t>Minimus</w:t>
      </w:r>
      <w:r>
        <w:t xml:space="preserve"> over a network connection.</w:t>
      </w:r>
    </w:p>
    <w:p w14:paraId="4C768FBF" w14:textId="77777777" w:rsidR="00EF59EC" w:rsidRDefault="00EF59EC" w:rsidP="00EF59EC">
      <w:r>
        <w:t>The script uses HTTP requests to retrieve data stored on the device and can be used to download either all available files or a specific time window. It is intended to be run on a Linux system, or on Windows using the Windows Subsystem for Linux (WSL).</w:t>
      </w:r>
    </w:p>
    <w:p w14:paraId="7B757810" w14:textId="77777777" w:rsidR="00EF59EC" w:rsidRDefault="00EF59EC" w:rsidP="00EF59EC">
      <w:r>
        <w:t>Two modes of operation are supported:</w:t>
      </w:r>
    </w:p>
    <w:p w14:paraId="19F8D698" w14:textId="77777777" w:rsidR="00AB6EC4" w:rsidRPr="00AB6EC4" w:rsidRDefault="00AB6EC4" w:rsidP="00AB6EC4">
      <w:pPr>
        <w:pStyle w:val="NormalList"/>
        <w:numPr>
          <w:ilvl w:val="0"/>
          <w:numId w:val="15"/>
        </w:numPr>
      </w:pPr>
      <w:r w:rsidRPr="00AB6EC4">
        <w:t>bulk download (all stored files)</w:t>
      </w:r>
    </w:p>
    <w:p w14:paraId="7A4D4B80" w14:textId="4B16AE55" w:rsidR="00AB6EC4" w:rsidRPr="00AB6EC4" w:rsidRDefault="00AB6EC4" w:rsidP="00AB6EC4">
      <w:pPr>
        <w:pStyle w:val="NormalList"/>
        <w:numPr>
          <w:ilvl w:val="0"/>
          <w:numId w:val="15"/>
        </w:numPr>
      </w:pPr>
      <w:r w:rsidRPr="00AB6EC4">
        <w:t>time-based download (specific time window)</w:t>
      </w:r>
    </w:p>
    <w:p w14:paraId="6FA17269" w14:textId="77777777" w:rsidR="00AB6EC4" w:rsidRDefault="00AB6EC4" w:rsidP="00AB6EC4"/>
    <w:p w14:paraId="58427E09" w14:textId="757183BB" w:rsidR="00D24DD2" w:rsidRPr="00F41449" w:rsidRDefault="00F41449" w:rsidP="00694279">
      <w:pPr>
        <w:rPr>
          <w:b/>
          <w:bCs/>
        </w:rPr>
      </w:pPr>
      <w:r w:rsidRPr="00F41449">
        <w:rPr>
          <w:b/>
          <w:bCs/>
        </w:rPr>
        <w:t>Example Script:</w:t>
      </w:r>
    </w:p>
    <w:p w14:paraId="7B09D9B2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#!/bin/bash</w:t>
      </w:r>
    </w:p>
    <w:p w14:paraId="43F17C8C" w14:textId="1A4BAA32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 xml:space="preserve"># </w:t>
      </w:r>
      <w:r w:rsidR="00955AEE">
        <w:rPr>
          <w:rStyle w:val="Code"/>
        </w:rPr>
        <w:t>Minimus</w:t>
      </w:r>
      <w:r w:rsidRPr="00AB6EC4">
        <w:rPr>
          <w:rStyle w:val="Code"/>
        </w:rPr>
        <w:t xml:space="preserve"> Data Download Script</w:t>
      </w:r>
    </w:p>
    <w:p w14:paraId="2243DC81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</w:t>
      </w:r>
    </w:p>
    <w:p w14:paraId="206F0BF2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This script supports two modes:</w:t>
      </w:r>
    </w:p>
    <w:p w14:paraId="5F29F68A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  1. Bulk download (all files from storage)</w:t>
      </w:r>
    </w:p>
    <w:p w14:paraId="67E3EBBD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  2. Time-based download (specific time window, miniSEED output)</w:t>
      </w:r>
    </w:p>
    <w:p w14:paraId="2DD7A92C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</w:t>
      </w:r>
    </w:p>
    <w:p w14:paraId="4581CBF5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Usage:</w:t>
      </w:r>
    </w:p>
    <w:p w14:paraId="1F7A6114" w14:textId="638F676D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  ./download.sh &lt;</w:t>
      </w:r>
      <w:proofErr w:type="spellStart"/>
      <w:r w:rsidRPr="00AB6EC4">
        <w:rPr>
          <w:rStyle w:val="Code"/>
        </w:rPr>
        <w:t>device_ip</w:t>
      </w:r>
      <w:proofErr w:type="spellEnd"/>
      <w:r w:rsidRPr="00AB6EC4">
        <w:rPr>
          <w:rStyle w:val="Code"/>
        </w:rPr>
        <w:t>&gt; [&lt;date YYYY-MM-DD&gt;] [&lt;</w:t>
      </w:r>
      <w:proofErr w:type="spellStart"/>
      <w:r w:rsidRPr="00AB6EC4">
        <w:rPr>
          <w:rStyle w:val="Code"/>
        </w:rPr>
        <w:t>start_hour</w:t>
      </w:r>
      <w:proofErr w:type="spellEnd"/>
      <w:r w:rsidRPr="00AB6EC4">
        <w:rPr>
          <w:rStyle w:val="Code"/>
        </w:rPr>
        <w:t xml:space="preserve"> 0-23&gt;] [&lt;</w:t>
      </w:r>
      <w:proofErr w:type="spellStart"/>
      <w:r>
        <w:rPr>
          <w:rStyle w:val="Code"/>
        </w:rPr>
        <w:t>number_of_</w:t>
      </w:r>
      <w:r w:rsidRPr="00AB6EC4">
        <w:rPr>
          <w:rStyle w:val="Code"/>
        </w:rPr>
        <w:t>hours</w:t>
      </w:r>
      <w:proofErr w:type="spellEnd"/>
      <w:r w:rsidRPr="00AB6EC4">
        <w:rPr>
          <w:rStyle w:val="Code"/>
        </w:rPr>
        <w:t>&gt;]</w:t>
      </w:r>
    </w:p>
    <w:p w14:paraId="34EB0566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</w:t>
      </w:r>
    </w:p>
    <w:p w14:paraId="373AD852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Examples:</w:t>
      </w:r>
    </w:p>
    <w:p w14:paraId="67899974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  Bulk download:</w:t>
      </w:r>
    </w:p>
    <w:p w14:paraId="24D0E4EA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    ./download.sh 192.168.0.10</w:t>
      </w:r>
    </w:p>
    <w:p w14:paraId="7CEA9C74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</w:t>
      </w:r>
    </w:p>
    <w:p w14:paraId="4F80F7DD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  Time-based download (1 hour from 14:00 on a given date):</w:t>
      </w:r>
    </w:p>
    <w:p w14:paraId="21B1BE84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    ./download.sh 192.168.0.10 2025-02-21 14 1</w:t>
      </w:r>
    </w:p>
    <w:p w14:paraId="3AE690A4" w14:textId="77777777" w:rsidR="00AB6EC4" w:rsidRPr="00AB6EC4" w:rsidRDefault="00AB6EC4" w:rsidP="00AB6EC4">
      <w:pPr>
        <w:rPr>
          <w:rStyle w:val="Code"/>
        </w:rPr>
      </w:pPr>
    </w:p>
    <w:p w14:paraId="3A47B061" w14:textId="77777777" w:rsidR="00AB6EC4" w:rsidRDefault="00AB6EC4" w:rsidP="00AB6EC4">
      <w:pPr>
        <w:rPr>
          <w:rStyle w:val="Code"/>
        </w:rPr>
      </w:pPr>
      <w:r w:rsidRPr="00AB6EC4">
        <w:rPr>
          <w:rStyle w:val="Code"/>
        </w:rPr>
        <w:t>set -e  # Exit immediately if a command fails</w:t>
      </w:r>
    </w:p>
    <w:p w14:paraId="74311BE4" w14:textId="77777777" w:rsidR="00D179FF" w:rsidRDefault="00D179FF" w:rsidP="00AB6EC4">
      <w:pPr>
        <w:rPr>
          <w:rStyle w:val="Code"/>
        </w:rPr>
      </w:pPr>
    </w:p>
    <w:p w14:paraId="67CE5635" w14:textId="77777777" w:rsidR="00D179FF" w:rsidRPr="00D179FF" w:rsidRDefault="00D179FF" w:rsidP="00D179FF">
      <w:pPr>
        <w:rPr>
          <w:rStyle w:val="Code"/>
        </w:rPr>
      </w:pPr>
      <w:r w:rsidRPr="00D179FF">
        <w:rPr>
          <w:rStyle w:val="Code"/>
        </w:rPr>
        <w:lastRenderedPageBreak/>
        <w:t>######################</w:t>
      </w:r>
    </w:p>
    <w:p w14:paraId="71CE112F" w14:textId="77777777" w:rsidR="00D179FF" w:rsidRPr="00D179FF" w:rsidRDefault="00D179FF" w:rsidP="00D179FF">
      <w:pPr>
        <w:rPr>
          <w:rStyle w:val="Code"/>
        </w:rPr>
      </w:pPr>
      <w:r w:rsidRPr="00D179FF">
        <w:rPr>
          <w:rStyle w:val="Code"/>
        </w:rPr>
        <w:t># Behaviour Options</w:t>
      </w:r>
    </w:p>
    <w:p w14:paraId="0976216D" w14:textId="77777777" w:rsidR="00D179FF" w:rsidRPr="00D179FF" w:rsidRDefault="00D179FF" w:rsidP="00D179FF">
      <w:pPr>
        <w:rPr>
          <w:rStyle w:val="Code"/>
        </w:rPr>
      </w:pPr>
      <w:r w:rsidRPr="00D179FF">
        <w:rPr>
          <w:rStyle w:val="Code"/>
        </w:rPr>
        <w:t>######################</w:t>
      </w:r>
    </w:p>
    <w:p w14:paraId="13ED1510" w14:textId="77777777" w:rsidR="00D179FF" w:rsidRPr="00D179FF" w:rsidRDefault="00D179FF" w:rsidP="00D179FF">
      <w:pPr>
        <w:rPr>
          <w:rStyle w:val="Code"/>
        </w:rPr>
      </w:pPr>
      <w:r w:rsidRPr="00D179FF">
        <w:rPr>
          <w:rStyle w:val="Code"/>
        </w:rPr>
        <w:t># Set to "true" to combine channels into a single file</w:t>
      </w:r>
    </w:p>
    <w:p w14:paraId="01DAF1BC" w14:textId="07DFB803" w:rsidR="00D179FF" w:rsidRPr="00D179FF" w:rsidRDefault="00D179FF" w:rsidP="00D179FF">
      <w:pPr>
        <w:rPr>
          <w:rStyle w:val="Code"/>
        </w:rPr>
      </w:pPr>
      <w:r w:rsidRPr="00D179FF">
        <w:rPr>
          <w:rStyle w:val="Code"/>
        </w:rPr>
        <w:t>COMBINE_CHANNELS=</w:t>
      </w:r>
      <w:r w:rsidR="00734A09">
        <w:rPr>
          <w:rStyle w:val="Code"/>
        </w:rPr>
        <w:t>false</w:t>
      </w:r>
    </w:p>
    <w:p w14:paraId="6B465A0B" w14:textId="77777777" w:rsidR="00AB6EC4" w:rsidRPr="00AB6EC4" w:rsidRDefault="00AB6EC4" w:rsidP="00AB6EC4">
      <w:pPr>
        <w:rPr>
          <w:rStyle w:val="Code"/>
        </w:rPr>
      </w:pPr>
    </w:p>
    <w:p w14:paraId="04F94BEA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######################</w:t>
      </w:r>
    </w:p>
    <w:p w14:paraId="6AE2037B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Validate Inputs</w:t>
      </w:r>
    </w:p>
    <w:p w14:paraId="7BAC7DB7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######################</w:t>
      </w:r>
    </w:p>
    <w:p w14:paraId="235FD563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if [ "$#" -</w:t>
      </w:r>
      <w:proofErr w:type="spellStart"/>
      <w:r w:rsidRPr="00AB6EC4">
        <w:rPr>
          <w:rStyle w:val="Code"/>
        </w:rPr>
        <w:t>lt</w:t>
      </w:r>
      <w:proofErr w:type="spellEnd"/>
      <w:r w:rsidRPr="00AB6EC4">
        <w:rPr>
          <w:rStyle w:val="Code"/>
        </w:rPr>
        <w:t xml:space="preserve"> 1 ]; then</w:t>
      </w:r>
    </w:p>
    <w:p w14:paraId="2E89ECD7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 xml:space="preserve">    echo "Usage: $0 &lt;</w:t>
      </w:r>
      <w:proofErr w:type="spellStart"/>
      <w:r w:rsidRPr="00AB6EC4">
        <w:rPr>
          <w:rStyle w:val="Code"/>
        </w:rPr>
        <w:t>device_ip</w:t>
      </w:r>
      <w:proofErr w:type="spellEnd"/>
      <w:r w:rsidRPr="00AB6EC4">
        <w:rPr>
          <w:rStyle w:val="Code"/>
        </w:rPr>
        <w:t>&gt; [&lt;date YYYY-MM-DD&gt;] [&lt;</w:t>
      </w:r>
      <w:proofErr w:type="spellStart"/>
      <w:r w:rsidRPr="00AB6EC4">
        <w:rPr>
          <w:rStyle w:val="Code"/>
        </w:rPr>
        <w:t>start_hour</w:t>
      </w:r>
      <w:proofErr w:type="spellEnd"/>
      <w:r w:rsidRPr="00AB6EC4">
        <w:rPr>
          <w:rStyle w:val="Code"/>
        </w:rPr>
        <w:t xml:space="preserve"> 0-23&gt;] [&lt;hours&gt;]"</w:t>
      </w:r>
    </w:p>
    <w:p w14:paraId="7C4FBE95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 xml:space="preserve">    exit 1</w:t>
      </w:r>
    </w:p>
    <w:p w14:paraId="1A4F491A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fi</w:t>
      </w:r>
    </w:p>
    <w:p w14:paraId="6EB41E5E" w14:textId="77777777" w:rsidR="00AB6EC4" w:rsidRPr="00AB6EC4" w:rsidRDefault="00AB6EC4" w:rsidP="00AB6EC4">
      <w:pPr>
        <w:rPr>
          <w:rStyle w:val="Code"/>
        </w:rPr>
      </w:pPr>
    </w:p>
    <w:p w14:paraId="0EFDF7A2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DEVICE_IP=$1</w:t>
      </w:r>
    </w:p>
    <w:p w14:paraId="4011C284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DATE=$2</w:t>
      </w:r>
    </w:p>
    <w:p w14:paraId="0460126E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START_HOUR=$3</w:t>
      </w:r>
    </w:p>
    <w:p w14:paraId="74AFBC95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HOURS=$4</w:t>
      </w:r>
    </w:p>
    <w:p w14:paraId="14E289EE" w14:textId="77777777" w:rsidR="00AB6EC4" w:rsidRPr="00AB6EC4" w:rsidRDefault="00AB6EC4" w:rsidP="00AB6EC4">
      <w:pPr>
        <w:rPr>
          <w:rStyle w:val="Code"/>
        </w:rPr>
      </w:pPr>
    </w:p>
    <w:p w14:paraId="51D23538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######################</w:t>
      </w:r>
    </w:p>
    <w:p w14:paraId="0850834F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Prepare Output Directory</w:t>
      </w:r>
    </w:p>
    <w:p w14:paraId="13CA18A3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######################</w:t>
      </w:r>
    </w:p>
    <w:p w14:paraId="4B1FDBC3" w14:textId="74AEFF21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Data will be saved into a directory named after the device IP</w:t>
      </w:r>
      <w:r w:rsidR="00C6774E">
        <w:rPr>
          <w:rStyle w:val="Code"/>
        </w:rPr>
        <w:t xml:space="preserve"> and current data time</w:t>
      </w:r>
    </w:p>
    <w:p w14:paraId="38B82633" w14:textId="77777777" w:rsidR="00C6774E" w:rsidRDefault="00C6774E" w:rsidP="00AB6EC4">
      <w:pPr>
        <w:rPr>
          <w:rStyle w:val="Code"/>
        </w:rPr>
      </w:pPr>
      <w:r w:rsidRPr="00C6774E">
        <w:rPr>
          <w:rStyle w:val="Code"/>
        </w:rPr>
        <w:t>OUTPUT_DIR="data_${DEVICE_IP}_$(date +%</w:t>
      </w:r>
      <w:proofErr w:type="spellStart"/>
      <w:r w:rsidRPr="00C6774E">
        <w:rPr>
          <w:rStyle w:val="Code"/>
        </w:rPr>
        <w:t>Y%m%d</w:t>
      </w:r>
      <w:proofErr w:type="spellEnd"/>
      <w:r w:rsidRPr="00C6774E">
        <w:rPr>
          <w:rStyle w:val="Code"/>
        </w:rPr>
        <w:t>_%H%M%S)"</w:t>
      </w:r>
    </w:p>
    <w:p w14:paraId="1F26525E" w14:textId="2F7BBAC0" w:rsidR="00AB6EC4" w:rsidRPr="00AB6EC4" w:rsidRDefault="00AB6EC4" w:rsidP="00AB6EC4">
      <w:pPr>
        <w:rPr>
          <w:rStyle w:val="Code"/>
        </w:rPr>
      </w:pPr>
      <w:proofErr w:type="spellStart"/>
      <w:r w:rsidRPr="00AB6EC4">
        <w:rPr>
          <w:rStyle w:val="Code"/>
        </w:rPr>
        <w:t>mkdir</w:t>
      </w:r>
      <w:proofErr w:type="spellEnd"/>
      <w:r w:rsidRPr="00AB6EC4">
        <w:rPr>
          <w:rStyle w:val="Code"/>
        </w:rPr>
        <w:t xml:space="preserve"> -p "$OUTPUT_DIR"</w:t>
      </w:r>
    </w:p>
    <w:p w14:paraId="1C329760" w14:textId="77777777" w:rsidR="00AB6EC4" w:rsidRPr="00AB6EC4" w:rsidRDefault="00AB6EC4" w:rsidP="00AB6EC4">
      <w:pPr>
        <w:rPr>
          <w:rStyle w:val="Code"/>
        </w:rPr>
      </w:pPr>
    </w:p>
    <w:p w14:paraId="5BE5EC54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######################</w:t>
      </w:r>
    </w:p>
    <w:p w14:paraId="1EA84409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Mode 1: Bulk Download</w:t>
      </w:r>
    </w:p>
    <w:p w14:paraId="3846C7DD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######################</w:t>
      </w:r>
    </w:p>
    <w:p w14:paraId="0E6E44C7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If no date is provided, retrieve all files from the device storage</w:t>
      </w:r>
    </w:p>
    <w:p w14:paraId="37513174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if [ -z "$DATE" ]; then</w:t>
      </w:r>
    </w:p>
    <w:p w14:paraId="40E2FA98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 xml:space="preserve">    echo "Starting bulk download from ${DEVICE_IP}..."</w:t>
      </w:r>
    </w:p>
    <w:p w14:paraId="5EB46FAF" w14:textId="77777777" w:rsidR="00AB6EC4" w:rsidRPr="00AB6EC4" w:rsidRDefault="00AB6EC4" w:rsidP="00AB6EC4">
      <w:pPr>
        <w:rPr>
          <w:rStyle w:val="Code"/>
        </w:rPr>
      </w:pPr>
    </w:p>
    <w:p w14:paraId="4B2D7DF1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 xml:space="preserve">    cd "$OUTPUT_DIR"</w:t>
      </w:r>
    </w:p>
    <w:p w14:paraId="2B455993" w14:textId="77777777" w:rsidR="00AB6EC4" w:rsidRPr="00AB6EC4" w:rsidRDefault="00AB6EC4" w:rsidP="00AB6EC4">
      <w:pPr>
        <w:rPr>
          <w:rStyle w:val="Code"/>
        </w:rPr>
      </w:pPr>
    </w:p>
    <w:p w14:paraId="1E8A19C5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lastRenderedPageBreak/>
        <w:t xml:space="preserve">    # -r : recursive download</w:t>
      </w:r>
    </w:p>
    <w:p w14:paraId="330B6B57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 xml:space="preserve">    # -np: do not follow parent directories</w:t>
      </w:r>
    </w:p>
    <w:p w14:paraId="5821BB1A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 xml:space="preserve">    # Adjust the URL if required for your device firmware</w:t>
      </w:r>
    </w:p>
    <w:p w14:paraId="2113ADC3" w14:textId="4C4C351C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 xml:space="preserve">    wget -r -np "http://${DEVICE_IP}/</w:t>
      </w:r>
      <w:r w:rsidR="00764C65">
        <w:rPr>
          <w:rStyle w:val="Code"/>
        </w:rPr>
        <w:t>tab9.html</w:t>
      </w:r>
      <w:r w:rsidRPr="00AB6EC4">
        <w:rPr>
          <w:rStyle w:val="Code"/>
        </w:rPr>
        <w:t>"</w:t>
      </w:r>
    </w:p>
    <w:p w14:paraId="0AFDD91A" w14:textId="77777777" w:rsidR="00AB6EC4" w:rsidRPr="00AB6EC4" w:rsidRDefault="00AB6EC4" w:rsidP="00AB6EC4">
      <w:pPr>
        <w:rPr>
          <w:rStyle w:val="Code"/>
        </w:rPr>
      </w:pPr>
    </w:p>
    <w:p w14:paraId="477E63F5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 xml:space="preserve">    cd</w:t>
      </w:r>
      <w:proofErr w:type="gramStart"/>
      <w:r w:rsidRPr="00AB6EC4">
        <w:rPr>
          <w:rStyle w:val="Code"/>
        </w:rPr>
        <w:t xml:space="preserve"> ..</w:t>
      </w:r>
      <w:proofErr w:type="gramEnd"/>
    </w:p>
    <w:p w14:paraId="56CD799B" w14:textId="77777777" w:rsidR="00AB6EC4" w:rsidRPr="00AB6EC4" w:rsidRDefault="00AB6EC4" w:rsidP="00AB6EC4">
      <w:pPr>
        <w:rPr>
          <w:rStyle w:val="Code"/>
        </w:rPr>
      </w:pPr>
    </w:p>
    <w:p w14:paraId="23BF13B7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 xml:space="preserve">    echo "Bulk download complete. Files saved in ${OUTPUT_DIR}"</w:t>
      </w:r>
    </w:p>
    <w:p w14:paraId="7464163D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 xml:space="preserve">    exit 0</w:t>
      </w:r>
    </w:p>
    <w:p w14:paraId="3EB61C4B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fi</w:t>
      </w:r>
    </w:p>
    <w:p w14:paraId="6B684614" w14:textId="77777777" w:rsidR="00AB6EC4" w:rsidRPr="00AB6EC4" w:rsidRDefault="00AB6EC4" w:rsidP="00AB6EC4">
      <w:pPr>
        <w:rPr>
          <w:rStyle w:val="Code"/>
        </w:rPr>
      </w:pPr>
    </w:p>
    <w:p w14:paraId="1A556F7E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######################</w:t>
      </w:r>
    </w:p>
    <w:p w14:paraId="5AA302EC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Mode 2: Time-Based Download</w:t>
      </w:r>
    </w:p>
    <w:p w14:paraId="3AB402E2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######################</w:t>
      </w:r>
    </w:p>
    <w:p w14:paraId="26DF6834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This mode retrieves data for a specified time window</w:t>
      </w:r>
    </w:p>
    <w:p w14:paraId="63AD4D08" w14:textId="77777777" w:rsidR="00AB6EC4" w:rsidRPr="00AB6EC4" w:rsidRDefault="00AB6EC4" w:rsidP="00AB6EC4">
      <w:pPr>
        <w:rPr>
          <w:rStyle w:val="Code"/>
        </w:rPr>
      </w:pPr>
    </w:p>
    <w:p w14:paraId="0A712A50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if [ -z "$START_HOUR" ] || [ -z "$HOURS" ]; then</w:t>
      </w:r>
    </w:p>
    <w:p w14:paraId="327102F3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 xml:space="preserve">    echo "Error: Time-based download requires &lt;date&gt;, &lt;</w:t>
      </w:r>
      <w:proofErr w:type="spellStart"/>
      <w:r w:rsidRPr="00AB6EC4">
        <w:rPr>
          <w:rStyle w:val="Code"/>
        </w:rPr>
        <w:t>start_hour</w:t>
      </w:r>
      <w:proofErr w:type="spellEnd"/>
      <w:r w:rsidRPr="00AB6EC4">
        <w:rPr>
          <w:rStyle w:val="Code"/>
        </w:rPr>
        <w:t>&gt;, and &lt;hours&gt;"</w:t>
      </w:r>
    </w:p>
    <w:p w14:paraId="348AED7C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 xml:space="preserve">    exit 1</w:t>
      </w:r>
    </w:p>
    <w:p w14:paraId="50C57348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fi</w:t>
      </w:r>
    </w:p>
    <w:p w14:paraId="41E464B4" w14:textId="77777777" w:rsidR="00AB6EC4" w:rsidRPr="00AB6EC4" w:rsidRDefault="00AB6EC4" w:rsidP="00AB6EC4">
      <w:pPr>
        <w:rPr>
          <w:rStyle w:val="Code"/>
        </w:rPr>
      </w:pPr>
    </w:p>
    <w:p w14:paraId="71F8152B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echo "Preparing time-based download..."</w:t>
      </w:r>
    </w:p>
    <w:p w14:paraId="55511346" w14:textId="77777777" w:rsidR="00AB6EC4" w:rsidRPr="00AB6EC4" w:rsidRDefault="00AB6EC4" w:rsidP="00AB6EC4">
      <w:pPr>
        <w:rPr>
          <w:rStyle w:val="Code"/>
        </w:rPr>
      </w:pPr>
    </w:p>
    <w:p w14:paraId="225D39A0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######################</w:t>
      </w:r>
    </w:p>
    <w:p w14:paraId="6D7876C1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Convert Time to UNIX Timestamps</w:t>
      </w:r>
    </w:p>
    <w:p w14:paraId="4170BCD4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######################</w:t>
      </w:r>
    </w:p>
    <w:p w14:paraId="1D08EE74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The device API requires time in UNIX format (seconds since epoch)</w:t>
      </w:r>
    </w:p>
    <w:p w14:paraId="49FEEE14" w14:textId="77777777" w:rsidR="00C6774E" w:rsidRPr="00C6774E" w:rsidRDefault="00C6774E" w:rsidP="00C6774E">
      <w:pPr>
        <w:rPr>
          <w:rStyle w:val="Code"/>
        </w:rPr>
      </w:pPr>
      <w:r w:rsidRPr="00C6774E">
        <w:rPr>
          <w:rStyle w:val="Code"/>
        </w:rPr>
        <w:t>if ! START_UNIX=$(date -d "${DATE} ${START_HOUR}:00:00" +%s 2&gt;/dev/null); then</w:t>
      </w:r>
    </w:p>
    <w:p w14:paraId="54004C8E" w14:textId="77777777" w:rsidR="00C6774E" w:rsidRPr="00C6774E" w:rsidRDefault="00C6774E" w:rsidP="00C6774E">
      <w:pPr>
        <w:rPr>
          <w:rStyle w:val="Code"/>
        </w:rPr>
      </w:pPr>
      <w:r w:rsidRPr="00C6774E">
        <w:rPr>
          <w:rStyle w:val="Code"/>
        </w:rPr>
        <w:t xml:space="preserve">    echo "Error: Invalid date or time format"</w:t>
      </w:r>
    </w:p>
    <w:p w14:paraId="2A85D4E1" w14:textId="77777777" w:rsidR="00C6774E" w:rsidRPr="00C6774E" w:rsidRDefault="00C6774E" w:rsidP="00C6774E">
      <w:pPr>
        <w:rPr>
          <w:rStyle w:val="Code"/>
        </w:rPr>
      </w:pPr>
      <w:r w:rsidRPr="00C6774E">
        <w:rPr>
          <w:rStyle w:val="Code"/>
        </w:rPr>
        <w:t xml:space="preserve">    exit 1</w:t>
      </w:r>
    </w:p>
    <w:p w14:paraId="7AB09F05" w14:textId="6B4487CA" w:rsidR="00AB6EC4" w:rsidRPr="00AB6EC4" w:rsidRDefault="00C6774E" w:rsidP="00C6774E">
      <w:pPr>
        <w:rPr>
          <w:rStyle w:val="Code"/>
        </w:rPr>
      </w:pPr>
      <w:r w:rsidRPr="00C6774E">
        <w:rPr>
          <w:rStyle w:val="Code"/>
        </w:rPr>
        <w:t>fi</w:t>
      </w:r>
    </w:p>
    <w:p w14:paraId="53A4F3AF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END_UNIX=$(($START_UNIX + 3600 * $HOURS))</w:t>
      </w:r>
    </w:p>
    <w:p w14:paraId="7A256A12" w14:textId="77777777" w:rsidR="00AB6EC4" w:rsidRPr="00AB6EC4" w:rsidRDefault="00AB6EC4" w:rsidP="00AB6EC4">
      <w:pPr>
        <w:rPr>
          <w:rStyle w:val="Code"/>
        </w:rPr>
      </w:pPr>
    </w:p>
    <w:p w14:paraId="08632B27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echo "Start time (UNIX): ${START_UNIX}"</w:t>
      </w:r>
    </w:p>
    <w:p w14:paraId="5F7B3F53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echo "End time   (UNIX): ${END_UNIX}"</w:t>
      </w:r>
    </w:p>
    <w:p w14:paraId="163929EC" w14:textId="77777777" w:rsidR="00AB6EC4" w:rsidRPr="00AB6EC4" w:rsidRDefault="00AB6EC4" w:rsidP="00AB6EC4">
      <w:pPr>
        <w:rPr>
          <w:rStyle w:val="Code"/>
        </w:rPr>
      </w:pPr>
    </w:p>
    <w:p w14:paraId="2A0A0340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######################</w:t>
      </w:r>
    </w:p>
    <w:p w14:paraId="5D2B70C9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Channel Configuration</w:t>
      </w:r>
    </w:p>
    <w:p w14:paraId="6692B43F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######################</w:t>
      </w:r>
    </w:p>
    <w:p w14:paraId="2519BDF0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These values must match the device configuration.</w:t>
      </w:r>
    </w:p>
    <w:p w14:paraId="67986CFD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They can be found on the web interface (Data Stream or Status page).</w:t>
      </w:r>
    </w:p>
    <w:p w14:paraId="5D9A06B7" w14:textId="77777777" w:rsidR="00AB6EC4" w:rsidRPr="00AB6EC4" w:rsidRDefault="00AB6EC4" w:rsidP="00AB6EC4">
      <w:pPr>
        <w:rPr>
          <w:rStyle w:val="Code"/>
        </w:rPr>
      </w:pPr>
    </w:p>
    <w:p w14:paraId="79008E64" w14:textId="76E533E9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NET_CODE="</w:t>
      </w:r>
      <w:r>
        <w:rPr>
          <w:rStyle w:val="Code"/>
        </w:rPr>
        <w:t>XX</w:t>
      </w:r>
      <w:r w:rsidRPr="00AB6EC4">
        <w:rPr>
          <w:rStyle w:val="Code"/>
        </w:rPr>
        <w:t>"</w:t>
      </w:r>
      <w:r>
        <w:rPr>
          <w:rStyle w:val="Code"/>
        </w:rPr>
        <w:t xml:space="preserve"> #</w:t>
      </w:r>
      <w:r w:rsidR="00D179FF">
        <w:rPr>
          <w:rStyle w:val="Code"/>
        </w:rPr>
        <w:t xml:space="preserve"> </w:t>
      </w:r>
      <w:r>
        <w:rPr>
          <w:rStyle w:val="Code"/>
        </w:rPr>
        <w:t>Replace with Network Code (Setup Page)</w:t>
      </w:r>
    </w:p>
    <w:p w14:paraId="25639275" w14:textId="47744E55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STATION_CODE="XXXX"   # Replace with actual station code</w:t>
      </w:r>
      <w:r w:rsidR="00D179FF">
        <w:rPr>
          <w:rStyle w:val="Code"/>
        </w:rPr>
        <w:t xml:space="preserve"> (Setup </w:t>
      </w:r>
      <w:r w:rsidR="00734A09">
        <w:rPr>
          <w:rStyle w:val="Code"/>
        </w:rPr>
        <w:t>p</w:t>
      </w:r>
      <w:r w:rsidR="00D179FF">
        <w:rPr>
          <w:rStyle w:val="Code"/>
        </w:rPr>
        <w:t>age)</w:t>
      </w:r>
    </w:p>
    <w:p w14:paraId="77F65D5B" w14:textId="677A193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LOCATION_CODE="00"</w:t>
      </w:r>
      <w:r w:rsidR="00D179FF">
        <w:rPr>
          <w:rStyle w:val="Code"/>
        </w:rPr>
        <w:t xml:space="preserve"> # Replace with Location Code (Data Record </w:t>
      </w:r>
      <w:r w:rsidR="00734A09">
        <w:rPr>
          <w:rStyle w:val="Code"/>
        </w:rPr>
        <w:t>p</w:t>
      </w:r>
      <w:r w:rsidR="00D179FF">
        <w:rPr>
          <w:rStyle w:val="Code"/>
        </w:rPr>
        <w:t>age)</w:t>
      </w:r>
    </w:p>
    <w:p w14:paraId="41685782" w14:textId="77777777" w:rsidR="00AB6EC4" w:rsidRPr="00AB6EC4" w:rsidRDefault="00AB6EC4" w:rsidP="00AB6EC4">
      <w:pPr>
        <w:rPr>
          <w:rStyle w:val="Code"/>
        </w:rPr>
      </w:pPr>
    </w:p>
    <w:p w14:paraId="5AF1DBFC" w14:textId="5BA078BC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Typical 3-component seismic channels</w:t>
      </w:r>
      <w:r w:rsidR="00D179FF">
        <w:rPr>
          <w:rStyle w:val="Code"/>
        </w:rPr>
        <w:t>, Replace with actual channel code (Data Record Page)</w:t>
      </w:r>
    </w:p>
    <w:p w14:paraId="0B913083" w14:textId="207AC478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CHANNELS=("HNZ" "HNN" "HNE")</w:t>
      </w:r>
      <w:r w:rsidR="00734A09">
        <w:rPr>
          <w:rStyle w:val="Code"/>
        </w:rPr>
        <w:t xml:space="preserve"> # Replace with Channel Codes (Data Record page)</w:t>
      </w:r>
    </w:p>
    <w:p w14:paraId="5BFEBC86" w14:textId="77777777" w:rsidR="00AB6EC4" w:rsidRPr="00AB6EC4" w:rsidRDefault="00AB6EC4" w:rsidP="00AB6EC4">
      <w:pPr>
        <w:rPr>
          <w:rStyle w:val="Code"/>
        </w:rPr>
      </w:pPr>
    </w:p>
    <w:p w14:paraId="56933D97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cd "$OUTPUT_DIR"</w:t>
      </w:r>
    </w:p>
    <w:p w14:paraId="69AEACAF" w14:textId="77777777" w:rsidR="00AB6EC4" w:rsidRPr="00AB6EC4" w:rsidRDefault="00AB6EC4" w:rsidP="00AB6EC4">
      <w:pPr>
        <w:rPr>
          <w:rStyle w:val="Code"/>
        </w:rPr>
      </w:pPr>
    </w:p>
    <w:p w14:paraId="6D23A5D0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######################</w:t>
      </w:r>
    </w:p>
    <w:p w14:paraId="0B9D2084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 Download Each Channel</w:t>
      </w:r>
    </w:p>
    <w:p w14:paraId="25F5167C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######################</w:t>
      </w:r>
    </w:p>
    <w:p w14:paraId="466C652B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for CHANNEL in "${CHANNELS[@]}"; do</w:t>
      </w:r>
    </w:p>
    <w:p w14:paraId="4771FF75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 xml:space="preserve">    OUTPUT_FILE="${CHANNEL}.</w:t>
      </w:r>
      <w:proofErr w:type="spellStart"/>
      <w:r w:rsidRPr="00AB6EC4">
        <w:rPr>
          <w:rStyle w:val="Code"/>
        </w:rPr>
        <w:t>mseed</w:t>
      </w:r>
      <w:proofErr w:type="spellEnd"/>
      <w:r w:rsidRPr="00AB6EC4">
        <w:rPr>
          <w:rStyle w:val="Code"/>
        </w:rPr>
        <w:t>"</w:t>
      </w:r>
    </w:p>
    <w:p w14:paraId="7B62075D" w14:textId="77777777" w:rsidR="00AB6EC4" w:rsidRPr="00AB6EC4" w:rsidRDefault="00AB6EC4" w:rsidP="00AB6EC4">
      <w:pPr>
        <w:rPr>
          <w:rStyle w:val="Code"/>
        </w:rPr>
      </w:pPr>
    </w:p>
    <w:p w14:paraId="7AC16F25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 xml:space="preserve">    URL="http://${DEVICE_IP}/data?channel=${NET_CODE}.${STATION_CODE}.${LOCATION_CODE}.${CHANNEL}&amp;from=${START_UNIX}&amp;to=${END_UNIX}"</w:t>
      </w:r>
    </w:p>
    <w:p w14:paraId="69D1E217" w14:textId="77777777" w:rsidR="00AB6EC4" w:rsidRPr="00AB6EC4" w:rsidRDefault="00AB6EC4" w:rsidP="00AB6EC4">
      <w:pPr>
        <w:rPr>
          <w:rStyle w:val="Code"/>
        </w:rPr>
      </w:pPr>
    </w:p>
    <w:p w14:paraId="33DB6BBE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 xml:space="preserve">    echo "Downloading ${CHANNEL}..."</w:t>
      </w:r>
    </w:p>
    <w:p w14:paraId="03C11445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 xml:space="preserve">    echo "URL: ${URL}"</w:t>
      </w:r>
    </w:p>
    <w:p w14:paraId="2133500B" w14:textId="77777777" w:rsidR="00AB6EC4" w:rsidRPr="00AB6EC4" w:rsidRDefault="00AB6EC4" w:rsidP="00AB6EC4">
      <w:pPr>
        <w:rPr>
          <w:rStyle w:val="Code"/>
        </w:rPr>
      </w:pPr>
    </w:p>
    <w:p w14:paraId="48927995" w14:textId="5BB5655B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 xml:space="preserve">    </w:t>
      </w:r>
      <w:r w:rsidR="00C6774E" w:rsidRPr="00C6774E">
        <w:rPr>
          <w:rStyle w:val="Code"/>
        </w:rPr>
        <w:t>wget -q -O "${OUTPUT_FILE}" "${URL}"</w:t>
      </w:r>
    </w:p>
    <w:p w14:paraId="364F1CD3" w14:textId="77777777" w:rsidR="00AB6EC4" w:rsidRPr="00AB6EC4" w:rsidRDefault="00AB6EC4" w:rsidP="00AB6EC4">
      <w:pPr>
        <w:rPr>
          <w:rStyle w:val="Code"/>
        </w:rPr>
      </w:pPr>
      <w:r w:rsidRPr="00AB6EC4">
        <w:rPr>
          <w:rStyle w:val="Code"/>
        </w:rPr>
        <w:t>done</w:t>
      </w:r>
    </w:p>
    <w:p w14:paraId="1411A060" w14:textId="77777777" w:rsidR="00AB6EC4" w:rsidRPr="00AB6EC4" w:rsidRDefault="00AB6EC4" w:rsidP="00AB6EC4">
      <w:pPr>
        <w:rPr>
          <w:rStyle w:val="Code"/>
        </w:rPr>
      </w:pPr>
    </w:p>
    <w:p w14:paraId="0DEE59DE" w14:textId="77777777" w:rsidR="00D179FF" w:rsidRPr="00D179FF" w:rsidRDefault="00D179FF" w:rsidP="00D179FF">
      <w:pPr>
        <w:rPr>
          <w:rStyle w:val="Code"/>
        </w:rPr>
      </w:pPr>
      <w:r w:rsidRPr="00D179FF">
        <w:rPr>
          <w:rStyle w:val="Code"/>
        </w:rPr>
        <w:t>######################</w:t>
      </w:r>
    </w:p>
    <w:p w14:paraId="0BFA5A17" w14:textId="77777777" w:rsidR="00D179FF" w:rsidRPr="00D179FF" w:rsidRDefault="00D179FF" w:rsidP="00D179FF">
      <w:pPr>
        <w:rPr>
          <w:rStyle w:val="Code"/>
        </w:rPr>
      </w:pPr>
      <w:r w:rsidRPr="00D179FF">
        <w:rPr>
          <w:rStyle w:val="Code"/>
        </w:rPr>
        <w:t># Combine Channels (Optional)</w:t>
      </w:r>
    </w:p>
    <w:p w14:paraId="1E5EDFED" w14:textId="77777777" w:rsidR="00D179FF" w:rsidRPr="00D179FF" w:rsidRDefault="00D179FF" w:rsidP="00D179FF">
      <w:pPr>
        <w:rPr>
          <w:rStyle w:val="Code"/>
        </w:rPr>
      </w:pPr>
      <w:r w:rsidRPr="00D179FF">
        <w:rPr>
          <w:rStyle w:val="Code"/>
        </w:rPr>
        <w:t>######################</w:t>
      </w:r>
    </w:p>
    <w:p w14:paraId="23CAD0E0" w14:textId="77777777" w:rsidR="000032C8" w:rsidRPr="000032C8" w:rsidRDefault="000032C8" w:rsidP="000032C8">
      <w:pPr>
        <w:rPr>
          <w:rStyle w:val="Code"/>
        </w:rPr>
      </w:pPr>
      <w:r w:rsidRPr="000032C8">
        <w:rPr>
          <w:rStyle w:val="Code"/>
        </w:rPr>
        <w:t>if [ "$COMBINE_CHANNELS" = true ]; then</w:t>
      </w:r>
    </w:p>
    <w:p w14:paraId="36BBD8D3" w14:textId="77777777" w:rsidR="000032C8" w:rsidRPr="000032C8" w:rsidRDefault="000032C8" w:rsidP="000032C8">
      <w:pPr>
        <w:rPr>
          <w:rStyle w:val="Code"/>
        </w:rPr>
      </w:pPr>
      <w:r w:rsidRPr="000032C8">
        <w:rPr>
          <w:rStyle w:val="Code"/>
        </w:rPr>
        <w:lastRenderedPageBreak/>
        <w:t xml:space="preserve">    DATE_STRING=$(date -d "@${START_UNIX}" +'%</w:t>
      </w:r>
      <w:proofErr w:type="spellStart"/>
      <w:r w:rsidRPr="000032C8">
        <w:rPr>
          <w:rStyle w:val="Code"/>
        </w:rPr>
        <w:t>Y.%m.%d</w:t>
      </w:r>
      <w:proofErr w:type="spellEnd"/>
      <w:r w:rsidRPr="000032C8">
        <w:rPr>
          <w:rStyle w:val="Code"/>
        </w:rPr>
        <w:t>-%H.%M.%S')</w:t>
      </w:r>
    </w:p>
    <w:p w14:paraId="5F79DA03" w14:textId="77777777" w:rsidR="000032C8" w:rsidRPr="000032C8" w:rsidRDefault="000032C8" w:rsidP="000032C8">
      <w:pPr>
        <w:rPr>
          <w:rStyle w:val="Code"/>
        </w:rPr>
      </w:pPr>
      <w:r w:rsidRPr="000032C8">
        <w:rPr>
          <w:rStyle w:val="Code"/>
        </w:rPr>
        <w:t xml:space="preserve">    COMBINED_FILE="${NET_CODE}.${STATION_CODE}-${DATE_STRING}.</w:t>
      </w:r>
      <w:proofErr w:type="spellStart"/>
      <w:r w:rsidRPr="000032C8">
        <w:rPr>
          <w:rStyle w:val="Code"/>
        </w:rPr>
        <w:t>mseed</w:t>
      </w:r>
      <w:proofErr w:type="spellEnd"/>
      <w:r w:rsidRPr="000032C8">
        <w:rPr>
          <w:rStyle w:val="Code"/>
        </w:rPr>
        <w:t>"</w:t>
      </w:r>
    </w:p>
    <w:p w14:paraId="60AD8A3E" w14:textId="77777777" w:rsidR="000032C8" w:rsidRPr="000032C8" w:rsidRDefault="000032C8" w:rsidP="000032C8">
      <w:pPr>
        <w:rPr>
          <w:rStyle w:val="Code"/>
        </w:rPr>
      </w:pPr>
    </w:p>
    <w:p w14:paraId="7C9D4E9A" w14:textId="77777777" w:rsidR="000032C8" w:rsidRPr="000032C8" w:rsidRDefault="000032C8" w:rsidP="000032C8">
      <w:pPr>
        <w:rPr>
          <w:rStyle w:val="Code"/>
        </w:rPr>
      </w:pPr>
      <w:r w:rsidRPr="000032C8">
        <w:rPr>
          <w:rStyle w:val="Code"/>
        </w:rPr>
        <w:t xml:space="preserve">    echo "Combining channels into ${COMBINED_FILE}..."</w:t>
      </w:r>
    </w:p>
    <w:p w14:paraId="39DD613B" w14:textId="77777777" w:rsidR="000032C8" w:rsidRPr="000032C8" w:rsidRDefault="000032C8" w:rsidP="000032C8">
      <w:pPr>
        <w:rPr>
          <w:rStyle w:val="Code"/>
        </w:rPr>
      </w:pPr>
    </w:p>
    <w:p w14:paraId="7CE7F4DD" w14:textId="77777777" w:rsidR="000032C8" w:rsidRPr="000032C8" w:rsidRDefault="000032C8" w:rsidP="000032C8">
      <w:pPr>
        <w:rPr>
          <w:rStyle w:val="Code"/>
        </w:rPr>
      </w:pPr>
      <w:r w:rsidRPr="000032C8">
        <w:rPr>
          <w:rStyle w:val="Code"/>
        </w:rPr>
        <w:t xml:space="preserve">    if ls "${CHANNELS[@]/%/.mseed}" 1&gt; /dev/null 2&gt;&amp;1; then</w:t>
      </w:r>
    </w:p>
    <w:p w14:paraId="69A9B9B8" w14:textId="77777777" w:rsidR="000032C8" w:rsidRPr="000032C8" w:rsidRDefault="000032C8" w:rsidP="000032C8">
      <w:pPr>
        <w:rPr>
          <w:rStyle w:val="Code"/>
        </w:rPr>
      </w:pPr>
      <w:r w:rsidRPr="000032C8">
        <w:rPr>
          <w:rStyle w:val="Code"/>
        </w:rPr>
        <w:t xml:space="preserve">        cat "${CHANNELS[@]/%/.mseed}" &gt; "${COMBINED_FILE}"</w:t>
      </w:r>
    </w:p>
    <w:p w14:paraId="2F46B65D" w14:textId="77777777" w:rsidR="000032C8" w:rsidRPr="000032C8" w:rsidRDefault="000032C8" w:rsidP="000032C8">
      <w:pPr>
        <w:rPr>
          <w:rStyle w:val="Code"/>
        </w:rPr>
      </w:pPr>
      <w:r w:rsidRPr="000032C8">
        <w:rPr>
          <w:rStyle w:val="Code"/>
        </w:rPr>
        <w:t xml:space="preserve">        echo "Combined file created."</w:t>
      </w:r>
    </w:p>
    <w:p w14:paraId="46CEE48D" w14:textId="77777777" w:rsidR="000032C8" w:rsidRPr="000032C8" w:rsidRDefault="000032C8" w:rsidP="000032C8">
      <w:pPr>
        <w:rPr>
          <w:rStyle w:val="Code"/>
        </w:rPr>
      </w:pPr>
      <w:r w:rsidRPr="000032C8">
        <w:rPr>
          <w:rStyle w:val="Code"/>
        </w:rPr>
        <w:t xml:space="preserve">    else</w:t>
      </w:r>
    </w:p>
    <w:p w14:paraId="0A22DC1A" w14:textId="77777777" w:rsidR="000032C8" w:rsidRPr="000032C8" w:rsidRDefault="000032C8" w:rsidP="000032C8">
      <w:pPr>
        <w:rPr>
          <w:rStyle w:val="Code"/>
        </w:rPr>
      </w:pPr>
      <w:r w:rsidRPr="000032C8">
        <w:rPr>
          <w:rStyle w:val="Code"/>
        </w:rPr>
        <w:t xml:space="preserve">        echo "Warning: One or more component files missing, skipping combine."</w:t>
      </w:r>
    </w:p>
    <w:p w14:paraId="766293FB" w14:textId="77777777" w:rsidR="000032C8" w:rsidRPr="000032C8" w:rsidRDefault="000032C8" w:rsidP="000032C8">
      <w:pPr>
        <w:rPr>
          <w:rStyle w:val="Code"/>
        </w:rPr>
      </w:pPr>
      <w:r w:rsidRPr="000032C8">
        <w:rPr>
          <w:rStyle w:val="Code"/>
        </w:rPr>
        <w:t xml:space="preserve">    fi</w:t>
      </w:r>
    </w:p>
    <w:p w14:paraId="3ED3E96A" w14:textId="77777777" w:rsidR="000032C8" w:rsidRPr="000032C8" w:rsidRDefault="000032C8" w:rsidP="000032C8">
      <w:pPr>
        <w:rPr>
          <w:rStyle w:val="Code"/>
        </w:rPr>
      </w:pPr>
      <w:r w:rsidRPr="000032C8">
        <w:rPr>
          <w:rStyle w:val="Code"/>
        </w:rPr>
        <w:t>else</w:t>
      </w:r>
    </w:p>
    <w:p w14:paraId="62AE4A44" w14:textId="77777777" w:rsidR="000032C8" w:rsidRPr="000032C8" w:rsidRDefault="000032C8" w:rsidP="000032C8">
      <w:pPr>
        <w:rPr>
          <w:rStyle w:val="Code"/>
        </w:rPr>
      </w:pPr>
      <w:r w:rsidRPr="000032C8">
        <w:rPr>
          <w:rStyle w:val="Code"/>
        </w:rPr>
        <w:t xml:space="preserve">    echo "Channel combination disabled. Individual files retained."</w:t>
      </w:r>
    </w:p>
    <w:p w14:paraId="79611698" w14:textId="05DDC080" w:rsidR="00734A09" w:rsidRDefault="00764C65" w:rsidP="004E224F">
      <w:pPr>
        <w:rPr>
          <w:rStyle w:val="Code"/>
        </w:rPr>
      </w:pPr>
      <w:r>
        <w:rPr>
          <w:rStyle w:val="Code"/>
        </w:rPr>
        <w:t>f</w:t>
      </w:r>
      <w:r w:rsidR="000032C8" w:rsidRPr="000032C8">
        <w:rPr>
          <w:rStyle w:val="Code"/>
        </w:rPr>
        <w:t>i</w:t>
      </w:r>
    </w:p>
    <w:p w14:paraId="1CEA43B2" w14:textId="77777777" w:rsidR="004E224F" w:rsidRDefault="004E224F" w:rsidP="004E224F">
      <w:pPr>
        <w:rPr>
          <w:b/>
          <w:bCs/>
        </w:rPr>
      </w:pPr>
    </w:p>
    <w:p w14:paraId="29A3230E" w14:textId="1DA425F2" w:rsidR="00734A09" w:rsidRDefault="00605426" w:rsidP="004E224F">
      <w:pPr>
        <w:rPr>
          <w:b/>
          <w:bCs/>
        </w:rPr>
      </w:pPr>
      <w:r>
        <w:rPr>
          <w:b/>
          <w:bCs/>
        </w:rPr>
        <w:t>Usage</w:t>
      </w:r>
      <w:r w:rsidR="004E224F">
        <w:rPr>
          <w:b/>
          <w:bCs/>
        </w:rPr>
        <w:t>:</w:t>
      </w:r>
    </w:p>
    <w:p w14:paraId="0EA22785" w14:textId="5BE5303F" w:rsidR="004E224F" w:rsidRDefault="004E224F" w:rsidP="004E224F">
      <w:pPr>
        <w:pStyle w:val="NormalList"/>
        <w:numPr>
          <w:ilvl w:val="0"/>
          <w:numId w:val="16"/>
        </w:numPr>
      </w:pPr>
      <w:r w:rsidRPr="004E224F">
        <w:t>bash must be available</w:t>
      </w:r>
    </w:p>
    <w:p w14:paraId="6F6F4D0C" w14:textId="00F05C47" w:rsidR="004E224F" w:rsidRDefault="004E224F" w:rsidP="004E224F">
      <w:pPr>
        <w:pStyle w:val="NormalList"/>
        <w:numPr>
          <w:ilvl w:val="0"/>
          <w:numId w:val="16"/>
        </w:numPr>
      </w:pPr>
      <w:r w:rsidRPr="004E224F">
        <w:rPr>
          <w:rStyle w:val="Code"/>
        </w:rPr>
        <w:t>wget</w:t>
      </w:r>
      <w:r w:rsidRPr="004E224F">
        <w:t xml:space="preserve"> is required for HTTP downloads.</w:t>
      </w:r>
    </w:p>
    <w:p w14:paraId="3A72C077" w14:textId="4DAB1A12" w:rsidR="004E224F" w:rsidRDefault="004E224F" w:rsidP="004E224F">
      <w:pPr>
        <w:pStyle w:val="NormalList"/>
        <w:numPr>
          <w:ilvl w:val="0"/>
          <w:numId w:val="16"/>
        </w:numPr>
      </w:pPr>
      <w:r w:rsidRPr="004E224F">
        <w:t>Network access to the device must be allowed.</w:t>
      </w:r>
    </w:p>
    <w:p w14:paraId="15F15121" w14:textId="49E1C23A" w:rsidR="00D84174" w:rsidRDefault="00D84174" w:rsidP="00D84174">
      <w:pPr>
        <w:pStyle w:val="Heading3"/>
      </w:pPr>
      <w:r>
        <w:t>Download via Python Script</w:t>
      </w:r>
    </w:p>
    <w:p w14:paraId="16725618" w14:textId="32BCB651" w:rsidR="00EF59EC" w:rsidRDefault="00EF59EC" w:rsidP="00EF59EC">
      <w:pPr>
        <w:rPr>
          <w:rFonts w:ascii="Times New Roman" w:hAnsi="Times New Roman" w:cs="Times New Roman"/>
          <w:kern w:val="0"/>
          <w:sz w:val="24"/>
        </w:rPr>
      </w:pPr>
      <w:r>
        <w:t>A Python script is provided for time-based downloads.</w:t>
      </w:r>
    </w:p>
    <w:p w14:paraId="052338CC" w14:textId="77777777" w:rsidR="00605426" w:rsidRPr="00605426" w:rsidRDefault="00605426" w:rsidP="00605426">
      <w:r w:rsidRPr="00605426">
        <w:t>The script retrieves data for a specified time window and saves each channel as a miniSEED file. All parameters can be passed as command-line arguments, allowing the script to be used in automated workflows.</w:t>
      </w:r>
    </w:p>
    <w:p w14:paraId="22AF6E02" w14:textId="69504BDE" w:rsidR="00EF59EC" w:rsidRPr="00EF59EC" w:rsidRDefault="00EF59EC" w:rsidP="00EF59EC">
      <w:pPr>
        <w:rPr>
          <w:rStyle w:val="Code"/>
          <w:rFonts w:ascii="Roboto Slab" w:hAnsi="Roboto Slab"/>
          <w:b/>
          <w:bCs/>
          <w:sz w:val="21"/>
        </w:rPr>
      </w:pPr>
      <w:r w:rsidRPr="00EF59EC">
        <w:rPr>
          <w:b/>
          <w:bCs/>
        </w:rPr>
        <w:t>Example Script:</w:t>
      </w:r>
    </w:p>
    <w:p w14:paraId="5ACE7A5C" w14:textId="6CD2927D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>#!/usr/bin/env python3</w:t>
      </w:r>
    </w:p>
    <w:p w14:paraId="03481116" w14:textId="77777777" w:rsidR="00605426" w:rsidRPr="00605426" w:rsidRDefault="00605426" w:rsidP="00605426">
      <w:pPr>
        <w:rPr>
          <w:rStyle w:val="Code"/>
        </w:rPr>
      </w:pPr>
      <w:r w:rsidRPr="00605426">
        <w:rPr>
          <w:rStyle w:val="Code"/>
        </w:rPr>
        <w:t>"""</w:t>
      </w:r>
    </w:p>
    <w:p w14:paraId="7EC424E6" w14:textId="77777777" w:rsidR="00605426" w:rsidRPr="00605426" w:rsidRDefault="00605426" w:rsidP="00605426">
      <w:pPr>
        <w:rPr>
          <w:rStyle w:val="Code"/>
        </w:rPr>
      </w:pPr>
      <w:r w:rsidRPr="00605426">
        <w:rPr>
          <w:rStyle w:val="Code"/>
        </w:rPr>
        <w:t>Time-Based Data Download Script</w:t>
      </w:r>
    </w:p>
    <w:p w14:paraId="45C87654" w14:textId="77777777" w:rsidR="00605426" w:rsidRPr="00605426" w:rsidRDefault="00605426" w:rsidP="00605426">
      <w:pPr>
        <w:rPr>
          <w:rStyle w:val="Code"/>
        </w:rPr>
      </w:pPr>
    </w:p>
    <w:p w14:paraId="36705F24" w14:textId="77777777" w:rsidR="00605426" w:rsidRPr="00605426" w:rsidRDefault="00605426" w:rsidP="00605426">
      <w:pPr>
        <w:rPr>
          <w:rStyle w:val="Code"/>
        </w:rPr>
      </w:pPr>
      <w:r w:rsidRPr="00605426">
        <w:rPr>
          <w:rStyle w:val="Code"/>
        </w:rPr>
        <w:t>This script retrieves miniSEED data from a device over HTTP for a specified</w:t>
      </w:r>
    </w:p>
    <w:p w14:paraId="0FFEADC4" w14:textId="77777777" w:rsidR="00605426" w:rsidRPr="00605426" w:rsidRDefault="00605426" w:rsidP="00605426">
      <w:pPr>
        <w:rPr>
          <w:rStyle w:val="Code"/>
        </w:rPr>
      </w:pPr>
      <w:r w:rsidRPr="00605426">
        <w:rPr>
          <w:rStyle w:val="Code"/>
        </w:rPr>
        <w:t>time window. Data is downloaded per channel and saved to a timestamped</w:t>
      </w:r>
    </w:p>
    <w:p w14:paraId="385CE8D5" w14:textId="77777777" w:rsidR="00605426" w:rsidRPr="00605426" w:rsidRDefault="00605426" w:rsidP="00605426">
      <w:pPr>
        <w:rPr>
          <w:rStyle w:val="Code"/>
        </w:rPr>
      </w:pPr>
      <w:r w:rsidRPr="00605426">
        <w:rPr>
          <w:rStyle w:val="Code"/>
        </w:rPr>
        <w:t>output directory.</w:t>
      </w:r>
    </w:p>
    <w:p w14:paraId="5F5D08CC" w14:textId="77777777" w:rsidR="00605426" w:rsidRPr="00605426" w:rsidRDefault="00605426" w:rsidP="00605426">
      <w:pPr>
        <w:rPr>
          <w:rStyle w:val="Code"/>
        </w:rPr>
      </w:pPr>
    </w:p>
    <w:p w14:paraId="0F2756A6" w14:textId="77777777" w:rsidR="00605426" w:rsidRPr="00605426" w:rsidRDefault="00605426" w:rsidP="00605426">
      <w:pPr>
        <w:rPr>
          <w:rStyle w:val="Code"/>
        </w:rPr>
      </w:pPr>
      <w:r w:rsidRPr="00605426">
        <w:rPr>
          <w:rStyle w:val="Code"/>
        </w:rPr>
        <w:t>Usage:</w:t>
      </w:r>
    </w:p>
    <w:p w14:paraId="7333DE4A" w14:textId="77777777" w:rsidR="00605426" w:rsidRPr="00605426" w:rsidRDefault="00605426" w:rsidP="00605426">
      <w:pPr>
        <w:rPr>
          <w:rStyle w:val="Code"/>
        </w:rPr>
      </w:pPr>
      <w:r w:rsidRPr="00605426">
        <w:rPr>
          <w:rStyle w:val="Code"/>
        </w:rPr>
        <w:lastRenderedPageBreak/>
        <w:t xml:space="preserve">    python3 time_download.py &lt;</w:t>
      </w:r>
      <w:proofErr w:type="spellStart"/>
      <w:r w:rsidRPr="00605426">
        <w:rPr>
          <w:rStyle w:val="Code"/>
        </w:rPr>
        <w:t>device_ip</w:t>
      </w:r>
      <w:proofErr w:type="spellEnd"/>
      <w:r w:rsidRPr="00605426">
        <w:rPr>
          <w:rStyle w:val="Code"/>
        </w:rPr>
        <w:t>&gt; &lt;date&gt; &lt;</w:t>
      </w:r>
      <w:proofErr w:type="spellStart"/>
      <w:r w:rsidRPr="00605426">
        <w:rPr>
          <w:rStyle w:val="Code"/>
        </w:rPr>
        <w:t>start_hour</w:t>
      </w:r>
      <w:proofErr w:type="spellEnd"/>
      <w:r w:rsidRPr="00605426">
        <w:rPr>
          <w:rStyle w:val="Code"/>
        </w:rPr>
        <w:t>&gt; &lt;</w:t>
      </w:r>
      <w:proofErr w:type="spellStart"/>
      <w:r w:rsidRPr="00605426">
        <w:rPr>
          <w:rStyle w:val="Code"/>
        </w:rPr>
        <w:t>duration_hours</w:t>
      </w:r>
      <w:proofErr w:type="spellEnd"/>
      <w:r w:rsidRPr="00605426">
        <w:rPr>
          <w:rStyle w:val="Code"/>
        </w:rPr>
        <w:t>&gt;</w:t>
      </w:r>
    </w:p>
    <w:p w14:paraId="27E3C1BC" w14:textId="77777777" w:rsidR="00605426" w:rsidRPr="00605426" w:rsidRDefault="00605426" w:rsidP="00605426">
      <w:pPr>
        <w:rPr>
          <w:rStyle w:val="Code"/>
        </w:rPr>
      </w:pPr>
    </w:p>
    <w:p w14:paraId="678BFEB8" w14:textId="77777777" w:rsidR="00605426" w:rsidRPr="00605426" w:rsidRDefault="00605426" w:rsidP="00605426">
      <w:pPr>
        <w:rPr>
          <w:rStyle w:val="Code"/>
        </w:rPr>
      </w:pPr>
      <w:r w:rsidRPr="00605426">
        <w:rPr>
          <w:rStyle w:val="Code"/>
        </w:rPr>
        <w:t>Example:</w:t>
      </w:r>
    </w:p>
    <w:p w14:paraId="00B7C63E" w14:textId="77777777" w:rsidR="00605426" w:rsidRPr="00605426" w:rsidRDefault="00605426" w:rsidP="00605426">
      <w:pPr>
        <w:rPr>
          <w:rStyle w:val="Code"/>
        </w:rPr>
      </w:pPr>
      <w:r w:rsidRPr="00605426">
        <w:rPr>
          <w:rStyle w:val="Code"/>
        </w:rPr>
        <w:t xml:space="preserve">    python3 time_download.py 192.168.0.10 2025-02-21 14 1</w:t>
      </w:r>
    </w:p>
    <w:p w14:paraId="253CF37E" w14:textId="77777777" w:rsidR="00605426" w:rsidRPr="00605426" w:rsidRDefault="00605426" w:rsidP="00605426">
      <w:pPr>
        <w:rPr>
          <w:rStyle w:val="Code"/>
        </w:rPr>
      </w:pPr>
    </w:p>
    <w:p w14:paraId="2E5600BE" w14:textId="77777777" w:rsidR="00605426" w:rsidRPr="00605426" w:rsidRDefault="00605426" w:rsidP="00605426">
      <w:pPr>
        <w:rPr>
          <w:rStyle w:val="Code"/>
        </w:rPr>
      </w:pPr>
      <w:r w:rsidRPr="00605426">
        <w:rPr>
          <w:rStyle w:val="Code"/>
        </w:rPr>
        <w:t>Optional arguments:</w:t>
      </w:r>
    </w:p>
    <w:p w14:paraId="34674171" w14:textId="77777777" w:rsidR="00605426" w:rsidRPr="00605426" w:rsidRDefault="00605426" w:rsidP="00605426">
      <w:pPr>
        <w:rPr>
          <w:rStyle w:val="Code"/>
        </w:rPr>
      </w:pPr>
      <w:r w:rsidRPr="00605426">
        <w:rPr>
          <w:rStyle w:val="Code"/>
        </w:rPr>
        <w:t xml:space="preserve">    --net        Network code (default: XX)</w:t>
      </w:r>
    </w:p>
    <w:p w14:paraId="78466806" w14:textId="77777777" w:rsidR="00605426" w:rsidRPr="00605426" w:rsidRDefault="00605426" w:rsidP="00605426">
      <w:pPr>
        <w:rPr>
          <w:rStyle w:val="Code"/>
        </w:rPr>
      </w:pPr>
      <w:r w:rsidRPr="00605426">
        <w:rPr>
          <w:rStyle w:val="Code"/>
        </w:rPr>
        <w:t xml:space="preserve">    --station    </w:t>
      </w:r>
      <w:proofErr w:type="spellStart"/>
      <w:r w:rsidRPr="00605426">
        <w:rPr>
          <w:rStyle w:val="Code"/>
        </w:rPr>
        <w:t>Station</w:t>
      </w:r>
      <w:proofErr w:type="spellEnd"/>
      <w:r w:rsidRPr="00605426">
        <w:rPr>
          <w:rStyle w:val="Code"/>
        </w:rPr>
        <w:t xml:space="preserve"> code (default: XXXX)</w:t>
      </w:r>
    </w:p>
    <w:p w14:paraId="401199D1" w14:textId="77777777" w:rsidR="00605426" w:rsidRPr="00605426" w:rsidRDefault="00605426" w:rsidP="00605426">
      <w:pPr>
        <w:rPr>
          <w:rStyle w:val="Code"/>
        </w:rPr>
      </w:pPr>
      <w:r w:rsidRPr="00605426">
        <w:rPr>
          <w:rStyle w:val="Code"/>
        </w:rPr>
        <w:t xml:space="preserve">    --loc        Location code (default: 00)</w:t>
      </w:r>
    </w:p>
    <w:p w14:paraId="7E46AAE2" w14:textId="77777777" w:rsidR="00605426" w:rsidRPr="00605426" w:rsidRDefault="00605426" w:rsidP="00605426">
      <w:pPr>
        <w:rPr>
          <w:rStyle w:val="Code"/>
        </w:rPr>
      </w:pPr>
      <w:r w:rsidRPr="00605426">
        <w:rPr>
          <w:rStyle w:val="Code"/>
        </w:rPr>
        <w:t xml:space="preserve">    --channels   Comma-separated channel list (default: HNZ,HNN,HNE)</w:t>
      </w:r>
    </w:p>
    <w:p w14:paraId="781696A3" w14:textId="77777777" w:rsidR="00605426" w:rsidRPr="00605426" w:rsidRDefault="00605426" w:rsidP="00605426">
      <w:pPr>
        <w:rPr>
          <w:rStyle w:val="Code"/>
        </w:rPr>
      </w:pPr>
      <w:r w:rsidRPr="00605426">
        <w:rPr>
          <w:rStyle w:val="Code"/>
        </w:rPr>
        <w:t xml:space="preserve">    --combine    </w:t>
      </w:r>
      <w:proofErr w:type="spellStart"/>
      <w:r w:rsidRPr="00605426">
        <w:rPr>
          <w:rStyle w:val="Code"/>
        </w:rPr>
        <w:t>Combine</w:t>
      </w:r>
      <w:proofErr w:type="spellEnd"/>
      <w:r w:rsidRPr="00605426">
        <w:rPr>
          <w:rStyle w:val="Code"/>
        </w:rPr>
        <w:t xml:space="preserve"> all channels into a single miniSEED file</w:t>
      </w:r>
    </w:p>
    <w:p w14:paraId="159DD2D8" w14:textId="77777777" w:rsidR="00605426" w:rsidRPr="00605426" w:rsidRDefault="00605426" w:rsidP="00605426">
      <w:pPr>
        <w:rPr>
          <w:rStyle w:val="Code"/>
        </w:rPr>
      </w:pPr>
      <w:r w:rsidRPr="00605426">
        <w:rPr>
          <w:rStyle w:val="Code"/>
        </w:rPr>
        <w:t xml:space="preserve">    --output     </w:t>
      </w:r>
      <w:proofErr w:type="spellStart"/>
      <w:r w:rsidRPr="00605426">
        <w:rPr>
          <w:rStyle w:val="Code"/>
        </w:rPr>
        <w:t>Output</w:t>
      </w:r>
      <w:proofErr w:type="spellEnd"/>
      <w:r w:rsidRPr="00605426">
        <w:rPr>
          <w:rStyle w:val="Code"/>
        </w:rPr>
        <w:t xml:space="preserve"> directory (default: current directory)</w:t>
      </w:r>
    </w:p>
    <w:p w14:paraId="62AE6409" w14:textId="77777777" w:rsidR="00605426" w:rsidRPr="00605426" w:rsidRDefault="00605426" w:rsidP="00605426">
      <w:pPr>
        <w:rPr>
          <w:rStyle w:val="Code"/>
        </w:rPr>
      </w:pPr>
    </w:p>
    <w:p w14:paraId="5740969E" w14:textId="77777777" w:rsidR="00605426" w:rsidRPr="00605426" w:rsidRDefault="00605426" w:rsidP="00605426">
      <w:pPr>
        <w:rPr>
          <w:rStyle w:val="Code"/>
        </w:rPr>
      </w:pPr>
      <w:r w:rsidRPr="00605426">
        <w:rPr>
          <w:rStyle w:val="Code"/>
        </w:rPr>
        <w:t>Notes:</w:t>
      </w:r>
    </w:p>
    <w:p w14:paraId="63DF1412" w14:textId="77777777" w:rsidR="00605426" w:rsidRPr="00605426" w:rsidRDefault="00605426" w:rsidP="00605426">
      <w:pPr>
        <w:rPr>
          <w:rStyle w:val="Code"/>
        </w:rPr>
      </w:pPr>
      <w:r w:rsidRPr="00605426">
        <w:rPr>
          <w:rStyle w:val="Code"/>
        </w:rPr>
        <w:t xml:space="preserve">    - Network, station, location, and channel codes must match the device configuration</w:t>
      </w:r>
    </w:p>
    <w:p w14:paraId="4AC6991F" w14:textId="0DA901E4" w:rsidR="00605426" w:rsidRPr="00605426" w:rsidRDefault="00605426" w:rsidP="00605426">
      <w:pPr>
        <w:rPr>
          <w:rStyle w:val="Code"/>
        </w:rPr>
      </w:pPr>
      <w:r w:rsidRPr="00605426">
        <w:rPr>
          <w:rStyle w:val="Code"/>
        </w:rPr>
        <w:t xml:space="preserve">    - These values can be obtained from the device web interface</w:t>
      </w:r>
    </w:p>
    <w:p w14:paraId="3E390539" w14:textId="0309C133" w:rsidR="00EF59EC" w:rsidRDefault="00605426" w:rsidP="00605426">
      <w:pPr>
        <w:rPr>
          <w:rStyle w:val="Code"/>
        </w:rPr>
      </w:pPr>
      <w:r w:rsidRPr="00605426">
        <w:rPr>
          <w:rStyle w:val="Code"/>
        </w:rPr>
        <w:t>"""</w:t>
      </w:r>
    </w:p>
    <w:p w14:paraId="419F33B1" w14:textId="77777777" w:rsidR="00605426" w:rsidRPr="00EF59EC" w:rsidRDefault="00605426" w:rsidP="00EF59EC">
      <w:pPr>
        <w:rPr>
          <w:rStyle w:val="Code"/>
        </w:rPr>
      </w:pPr>
    </w:p>
    <w:p w14:paraId="2C8A2177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import </w:t>
      </w:r>
      <w:proofErr w:type="spellStart"/>
      <w:r w:rsidRPr="00EF59EC">
        <w:rPr>
          <w:rStyle w:val="Code"/>
        </w:rPr>
        <w:t>argparse</w:t>
      </w:r>
      <w:proofErr w:type="spellEnd"/>
    </w:p>
    <w:p w14:paraId="4A32B031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>import datetime</w:t>
      </w:r>
    </w:p>
    <w:p w14:paraId="159E191A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import </w:t>
      </w:r>
      <w:proofErr w:type="spellStart"/>
      <w:r w:rsidRPr="00EF59EC">
        <w:rPr>
          <w:rStyle w:val="Code"/>
        </w:rPr>
        <w:t>os</w:t>
      </w:r>
      <w:proofErr w:type="spellEnd"/>
    </w:p>
    <w:p w14:paraId="6D35B0FE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>import sys</w:t>
      </w:r>
    </w:p>
    <w:p w14:paraId="3FD3E31B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import </w:t>
      </w:r>
      <w:proofErr w:type="spellStart"/>
      <w:r w:rsidRPr="00EF59EC">
        <w:rPr>
          <w:rStyle w:val="Code"/>
        </w:rPr>
        <w:t>urllib.request</w:t>
      </w:r>
      <w:proofErr w:type="spellEnd"/>
    </w:p>
    <w:p w14:paraId="3EBC4CC3" w14:textId="77777777" w:rsidR="00EF59EC" w:rsidRPr="00EF59EC" w:rsidRDefault="00EF59EC" w:rsidP="00EF59EC">
      <w:pPr>
        <w:rPr>
          <w:rStyle w:val="Code"/>
        </w:rPr>
      </w:pPr>
    </w:p>
    <w:p w14:paraId="58D9B964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>######################</w:t>
      </w:r>
    </w:p>
    <w:p w14:paraId="33AA2864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># Helper Functions</w:t>
      </w:r>
    </w:p>
    <w:p w14:paraId="21DC4FDC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>######################</w:t>
      </w:r>
    </w:p>
    <w:p w14:paraId="1BF061FF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def </w:t>
      </w:r>
      <w:proofErr w:type="spellStart"/>
      <w:r w:rsidRPr="00EF59EC">
        <w:rPr>
          <w:rStyle w:val="Code"/>
        </w:rPr>
        <w:t>to_unix_timestamp</w:t>
      </w:r>
      <w:proofErr w:type="spellEnd"/>
      <w:r w:rsidRPr="00EF59EC">
        <w:rPr>
          <w:rStyle w:val="Code"/>
        </w:rPr>
        <w:t>(</w:t>
      </w:r>
      <w:proofErr w:type="spellStart"/>
      <w:r w:rsidRPr="00EF59EC">
        <w:rPr>
          <w:rStyle w:val="Code"/>
        </w:rPr>
        <w:t>date_str</w:t>
      </w:r>
      <w:proofErr w:type="spellEnd"/>
      <w:r w:rsidRPr="00EF59EC">
        <w:rPr>
          <w:rStyle w:val="Code"/>
        </w:rPr>
        <w:t>, hour):</w:t>
      </w:r>
    </w:p>
    <w:p w14:paraId="6FEC3A84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try:</w:t>
      </w:r>
    </w:p>
    <w:p w14:paraId="548DD3B6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dt = </w:t>
      </w:r>
      <w:proofErr w:type="spellStart"/>
      <w:r w:rsidRPr="00EF59EC">
        <w:rPr>
          <w:rStyle w:val="Code"/>
        </w:rPr>
        <w:t>datetime.datetime.strptime</w:t>
      </w:r>
      <w:proofErr w:type="spellEnd"/>
      <w:r w:rsidRPr="00EF59EC">
        <w:rPr>
          <w:rStyle w:val="Code"/>
        </w:rPr>
        <w:t>(f"{</w:t>
      </w:r>
      <w:proofErr w:type="spellStart"/>
      <w:r w:rsidRPr="00EF59EC">
        <w:rPr>
          <w:rStyle w:val="Code"/>
        </w:rPr>
        <w:t>date_str</w:t>
      </w:r>
      <w:proofErr w:type="spellEnd"/>
      <w:r w:rsidRPr="00EF59EC">
        <w:rPr>
          <w:rStyle w:val="Code"/>
        </w:rPr>
        <w:t>} {hour}", "%Y-%m-%d %H")</w:t>
      </w:r>
    </w:p>
    <w:p w14:paraId="5FFFCD66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return int(</w:t>
      </w:r>
      <w:proofErr w:type="spellStart"/>
      <w:r w:rsidRPr="00EF59EC">
        <w:rPr>
          <w:rStyle w:val="Code"/>
        </w:rPr>
        <w:t>dt.timestamp</w:t>
      </w:r>
      <w:proofErr w:type="spellEnd"/>
      <w:r w:rsidRPr="00EF59EC">
        <w:rPr>
          <w:rStyle w:val="Code"/>
        </w:rPr>
        <w:t>())</w:t>
      </w:r>
    </w:p>
    <w:p w14:paraId="7377AB8D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except </w:t>
      </w:r>
      <w:proofErr w:type="spellStart"/>
      <w:r w:rsidRPr="00EF59EC">
        <w:rPr>
          <w:rStyle w:val="Code"/>
        </w:rPr>
        <w:t>ValueError</w:t>
      </w:r>
      <w:proofErr w:type="spellEnd"/>
      <w:r w:rsidRPr="00EF59EC">
        <w:rPr>
          <w:rStyle w:val="Code"/>
        </w:rPr>
        <w:t>:</w:t>
      </w:r>
    </w:p>
    <w:p w14:paraId="50FD36D5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print("Error: Invalid date or hour format. Use YYYY-MM-DD and 0-23.")</w:t>
      </w:r>
    </w:p>
    <w:p w14:paraId="1D2D77E7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</w:t>
      </w:r>
      <w:proofErr w:type="spellStart"/>
      <w:r w:rsidRPr="00EF59EC">
        <w:rPr>
          <w:rStyle w:val="Code"/>
        </w:rPr>
        <w:t>sys.exit</w:t>
      </w:r>
      <w:proofErr w:type="spellEnd"/>
      <w:r w:rsidRPr="00EF59EC">
        <w:rPr>
          <w:rStyle w:val="Code"/>
        </w:rPr>
        <w:t>(1)</w:t>
      </w:r>
    </w:p>
    <w:p w14:paraId="745D8952" w14:textId="77777777" w:rsidR="00EF59EC" w:rsidRPr="00EF59EC" w:rsidRDefault="00EF59EC" w:rsidP="00EF59EC">
      <w:pPr>
        <w:rPr>
          <w:rStyle w:val="Code"/>
        </w:rPr>
      </w:pPr>
    </w:p>
    <w:p w14:paraId="4369F5AA" w14:textId="77777777" w:rsidR="00EF59EC" w:rsidRPr="00EF59EC" w:rsidRDefault="00EF59EC" w:rsidP="00EF59EC">
      <w:pPr>
        <w:rPr>
          <w:rStyle w:val="Code"/>
        </w:rPr>
      </w:pPr>
    </w:p>
    <w:p w14:paraId="530263BB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def </w:t>
      </w:r>
      <w:proofErr w:type="spellStart"/>
      <w:r w:rsidRPr="00EF59EC">
        <w:rPr>
          <w:rStyle w:val="Code"/>
        </w:rPr>
        <w:t>download_file</w:t>
      </w:r>
      <w:proofErr w:type="spellEnd"/>
      <w:r w:rsidRPr="00EF59EC">
        <w:rPr>
          <w:rStyle w:val="Code"/>
        </w:rPr>
        <w:t>(</w:t>
      </w:r>
      <w:proofErr w:type="spellStart"/>
      <w:r w:rsidRPr="00EF59EC">
        <w:rPr>
          <w:rStyle w:val="Code"/>
        </w:rPr>
        <w:t>url</w:t>
      </w:r>
      <w:proofErr w:type="spellEnd"/>
      <w:r w:rsidRPr="00EF59EC">
        <w:rPr>
          <w:rStyle w:val="Code"/>
        </w:rPr>
        <w:t xml:space="preserve">, </w:t>
      </w:r>
      <w:proofErr w:type="spellStart"/>
      <w:r w:rsidRPr="00EF59EC">
        <w:rPr>
          <w:rStyle w:val="Code"/>
        </w:rPr>
        <w:t>output_path</w:t>
      </w:r>
      <w:proofErr w:type="spellEnd"/>
      <w:r w:rsidRPr="00EF59EC">
        <w:rPr>
          <w:rStyle w:val="Code"/>
        </w:rPr>
        <w:t>):</w:t>
      </w:r>
    </w:p>
    <w:p w14:paraId="1DB8E922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try:</w:t>
      </w:r>
    </w:p>
    <w:p w14:paraId="59D47BEA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print(</w:t>
      </w:r>
      <w:proofErr w:type="spellStart"/>
      <w:r w:rsidRPr="00EF59EC">
        <w:rPr>
          <w:rStyle w:val="Code"/>
        </w:rPr>
        <w:t>f"Downloading</w:t>
      </w:r>
      <w:proofErr w:type="spellEnd"/>
      <w:r w:rsidRPr="00EF59EC">
        <w:rPr>
          <w:rStyle w:val="Code"/>
        </w:rPr>
        <w:t>: {</w:t>
      </w:r>
      <w:proofErr w:type="spellStart"/>
      <w:r w:rsidRPr="00EF59EC">
        <w:rPr>
          <w:rStyle w:val="Code"/>
        </w:rPr>
        <w:t>url</w:t>
      </w:r>
      <w:proofErr w:type="spellEnd"/>
      <w:r w:rsidRPr="00EF59EC">
        <w:rPr>
          <w:rStyle w:val="Code"/>
        </w:rPr>
        <w:t>}")</w:t>
      </w:r>
    </w:p>
    <w:p w14:paraId="47A2B38C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</w:t>
      </w:r>
      <w:proofErr w:type="spellStart"/>
      <w:r w:rsidRPr="00EF59EC">
        <w:rPr>
          <w:rStyle w:val="Code"/>
        </w:rPr>
        <w:t>urllib.request.urlretrieve</w:t>
      </w:r>
      <w:proofErr w:type="spellEnd"/>
      <w:r w:rsidRPr="00EF59EC">
        <w:rPr>
          <w:rStyle w:val="Code"/>
        </w:rPr>
        <w:t>(</w:t>
      </w:r>
      <w:proofErr w:type="spellStart"/>
      <w:r w:rsidRPr="00EF59EC">
        <w:rPr>
          <w:rStyle w:val="Code"/>
        </w:rPr>
        <w:t>url</w:t>
      </w:r>
      <w:proofErr w:type="spellEnd"/>
      <w:r w:rsidRPr="00EF59EC">
        <w:rPr>
          <w:rStyle w:val="Code"/>
        </w:rPr>
        <w:t xml:space="preserve">, </w:t>
      </w:r>
      <w:proofErr w:type="spellStart"/>
      <w:r w:rsidRPr="00EF59EC">
        <w:rPr>
          <w:rStyle w:val="Code"/>
        </w:rPr>
        <w:t>output_path</w:t>
      </w:r>
      <w:proofErr w:type="spellEnd"/>
      <w:r w:rsidRPr="00EF59EC">
        <w:rPr>
          <w:rStyle w:val="Code"/>
        </w:rPr>
        <w:t>)</w:t>
      </w:r>
    </w:p>
    <w:p w14:paraId="47CEDF25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print(</w:t>
      </w:r>
      <w:proofErr w:type="spellStart"/>
      <w:r w:rsidRPr="00EF59EC">
        <w:rPr>
          <w:rStyle w:val="Code"/>
        </w:rPr>
        <w:t>f"Saved</w:t>
      </w:r>
      <w:proofErr w:type="spellEnd"/>
      <w:r w:rsidRPr="00EF59EC">
        <w:rPr>
          <w:rStyle w:val="Code"/>
        </w:rPr>
        <w:t xml:space="preserve"> to: {</w:t>
      </w:r>
      <w:proofErr w:type="spellStart"/>
      <w:r w:rsidRPr="00EF59EC">
        <w:rPr>
          <w:rStyle w:val="Code"/>
        </w:rPr>
        <w:t>output_path</w:t>
      </w:r>
      <w:proofErr w:type="spellEnd"/>
      <w:r w:rsidRPr="00EF59EC">
        <w:rPr>
          <w:rStyle w:val="Code"/>
        </w:rPr>
        <w:t>}")</w:t>
      </w:r>
    </w:p>
    <w:p w14:paraId="66536DC0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except Exception as e:</w:t>
      </w:r>
    </w:p>
    <w:p w14:paraId="29A63A64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print(</w:t>
      </w:r>
      <w:proofErr w:type="spellStart"/>
      <w:r w:rsidRPr="00EF59EC">
        <w:rPr>
          <w:rStyle w:val="Code"/>
        </w:rPr>
        <w:t>f"Error</w:t>
      </w:r>
      <w:proofErr w:type="spellEnd"/>
      <w:r w:rsidRPr="00EF59EC">
        <w:rPr>
          <w:rStyle w:val="Code"/>
        </w:rPr>
        <w:t xml:space="preserve"> downloading {</w:t>
      </w:r>
      <w:proofErr w:type="spellStart"/>
      <w:r w:rsidRPr="00EF59EC">
        <w:rPr>
          <w:rStyle w:val="Code"/>
        </w:rPr>
        <w:t>url</w:t>
      </w:r>
      <w:proofErr w:type="spellEnd"/>
      <w:r w:rsidRPr="00EF59EC">
        <w:rPr>
          <w:rStyle w:val="Code"/>
        </w:rPr>
        <w:t>}")</w:t>
      </w:r>
    </w:p>
    <w:p w14:paraId="691AC76C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print(e)</w:t>
      </w:r>
    </w:p>
    <w:p w14:paraId="436163CF" w14:textId="77777777" w:rsidR="00EF59EC" w:rsidRPr="00EF59EC" w:rsidRDefault="00EF59EC" w:rsidP="00EF59EC">
      <w:pPr>
        <w:rPr>
          <w:rStyle w:val="Code"/>
        </w:rPr>
      </w:pPr>
    </w:p>
    <w:p w14:paraId="0A3ED36B" w14:textId="77777777" w:rsidR="00EF59EC" w:rsidRPr="00EF59EC" w:rsidRDefault="00EF59EC" w:rsidP="00EF59EC">
      <w:pPr>
        <w:rPr>
          <w:rStyle w:val="Code"/>
        </w:rPr>
      </w:pPr>
    </w:p>
    <w:p w14:paraId="274173D5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>######################</w:t>
      </w:r>
    </w:p>
    <w:p w14:paraId="1505828E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># Main</w:t>
      </w:r>
    </w:p>
    <w:p w14:paraId="0F6E42B4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>######################</w:t>
      </w:r>
    </w:p>
    <w:p w14:paraId="1401A0F3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>def main():</w:t>
      </w:r>
    </w:p>
    <w:p w14:paraId="1D884E8A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parser = </w:t>
      </w:r>
      <w:proofErr w:type="spellStart"/>
      <w:r w:rsidRPr="00EF59EC">
        <w:rPr>
          <w:rStyle w:val="Code"/>
        </w:rPr>
        <w:t>argparse.ArgumentParser</w:t>
      </w:r>
      <w:proofErr w:type="spellEnd"/>
      <w:r w:rsidRPr="00EF59EC">
        <w:rPr>
          <w:rStyle w:val="Code"/>
        </w:rPr>
        <w:t>(</w:t>
      </w:r>
    </w:p>
    <w:p w14:paraId="1139C9D2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description="Time-based data download from device (miniSEED)"</w:t>
      </w:r>
    </w:p>
    <w:p w14:paraId="71002DEA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)</w:t>
      </w:r>
    </w:p>
    <w:p w14:paraId="2EEE65CA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</w:p>
    <w:p w14:paraId="0AC3D2EC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# Required Arguments</w:t>
      </w:r>
    </w:p>
    <w:p w14:paraId="157F67BA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  <w:proofErr w:type="spellStart"/>
      <w:r w:rsidRPr="00EF59EC">
        <w:rPr>
          <w:rStyle w:val="Code"/>
        </w:rPr>
        <w:t>parser.add_argument</w:t>
      </w:r>
      <w:proofErr w:type="spellEnd"/>
      <w:r w:rsidRPr="00EF59EC">
        <w:rPr>
          <w:rStyle w:val="Code"/>
        </w:rPr>
        <w:t>("</w:t>
      </w:r>
      <w:proofErr w:type="spellStart"/>
      <w:r w:rsidRPr="00EF59EC">
        <w:rPr>
          <w:rStyle w:val="Code"/>
        </w:rPr>
        <w:t>ip</w:t>
      </w:r>
      <w:proofErr w:type="spellEnd"/>
      <w:r w:rsidRPr="00EF59EC">
        <w:rPr>
          <w:rStyle w:val="Code"/>
        </w:rPr>
        <w:t>", help="Device IP address")</w:t>
      </w:r>
    </w:p>
    <w:p w14:paraId="53BB02B1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  <w:proofErr w:type="spellStart"/>
      <w:r w:rsidRPr="00EF59EC">
        <w:rPr>
          <w:rStyle w:val="Code"/>
        </w:rPr>
        <w:t>parser.add_argument</w:t>
      </w:r>
      <w:proofErr w:type="spellEnd"/>
      <w:r w:rsidRPr="00EF59EC">
        <w:rPr>
          <w:rStyle w:val="Code"/>
        </w:rPr>
        <w:t>("date", help="Date (YYYY-MM-DD)")</w:t>
      </w:r>
    </w:p>
    <w:p w14:paraId="48631C03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  <w:proofErr w:type="spellStart"/>
      <w:r w:rsidRPr="00EF59EC">
        <w:rPr>
          <w:rStyle w:val="Code"/>
        </w:rPr>
        <w:t>parser.add_argument</w:t>
      </w:r>
      <w:proofErr w:type="spellEnd"/>
      <w:r w:rsidRPr="00EF59EC">
        <w:rPr>
          <w:rStyle w:val="Code"/>
        </w:rPr>
        <w:t>("</w:t>
      </w:r>
      <w:proofErr w:type="spellStart"/>
      <w:r w:rsidRPr="00EF59EC">
        <w:rPr>
          <w:rStyle w:val="Code"/>
        </w:rPr>
        <w:t>start_hour</w:t>
      </w:r>
      <w:proofErr w:type="spellEnd"/>
      <w:r w:rsidRPr="00EF59EC">
        <w:rPr>
          <w:rStyle w:val="Code"/>
        </w:rPr>
        <w:t>", type=int, help="Start hour (0-23)")</w:t>
      </w:r>
    </w:p>
    <w:p w14:paraId="1D368585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  <w:proofErr w:type="spellStart"/>
      <w:r w:rsidRPr="00EF59EC">
        <w:rPr>
          <w:rStyle w:val="Code"/>
        </w:rPr>
        <w:t>parser.add_argument</w:t>
      </w:r>
      <w:proofErr w:type="spellEnd"/>
      <w:r w:rsidRPr="00EF59EC">
        <w:rPr>
          <w:rStyle w:val="Code"/>
        </w:rPr>
        <w:t>("hours", type=int, help="Number of hours")</w:t>
      </w:r>
    </w:p>
    <w:p w14:paraId="4FACFE68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</w:p>
    <w:p w14:paraId="3AA8B360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# Add default values or add with flag</w:t>
      </w:r>
    </w:p>
    <w:p w14:paraId="74F62A4F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  <w:proofErr w:type="spellStart"/>
      <w:r w:rsidRPr="00EF59EC">
        <w:rPr>
          <w:rStyle w:val="Code"/>
        </w:rPr>
        <w:t>parser.add_argument</w:t>
      </w:r>
      <w:proofErr w:type="spellEnd"/>
      <w:r w:rsidRPr="00EF59EC">
        <w:rPr>
          <w:rStyle w:val="Code"/>
        </w:rPr>
        <w:t>("--net", default="XX", help="Network code")</w:t>
      </w:r>
    </w:p>
    <w:p w14:paraId="22C220FF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  <w:proofErr w:type="spellStart"/>
      <w:r w:rsidRPr="00EF59EC">
        <w:rPr>
          <w:rStyle w:val="Code"/>
        </w:rPr>
        <w:t>parser.add_argument</w:t>
      </w:r>
      <w:proofErr w:type="spellEnd"/>
      <w:r w:rsidRPr="00EF59EC">
        <w:rPr>
          <w:rStyle w:val="Code"/>
        </w:rPr>
        <w:t>("--station", default="XXXX", help="Station code")</w:t>
      </w:r>
    </w:p>
    <w:p w14:paraId="0C7899B3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  <w:proofErr w:type="spellStart"/>
      <w:r w:rsidRPr="00EF59EC">
        <w:rPr>
          <w:rStyle w:val="Code"/>
        </w:rPr>
        <w:t>parser.add_argument</w:t>
      </w:r>
      <w:proofErr w:type="spellEnd"/>
      <w:r w:rsidRPr="00EF59EC">
        <w:rPr>
          <w:rStyle w:val="Code"/>
        </w:rPr>
        <w:t>("--loc", default="00", help="Location code")</w:t>
      </w:r>
    </w:p>
    <w:p w14:paraId="09AD3150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</w:p>
    <w:p w14:paraId="54496FE6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  <w:proofErr w:type="spellStart"/>
      <w:r w:rsidRPr="00EF59EC">
        <w:rPr>
          <w:rStyle w:val="Code"/>
        </w:rPr>
        <w:t>parser.add_argument</w:t>
      </w:r>
      <w:proofErr w:type="spellEnd"/>
      <w:r w:rsidRPr="00EF59EC">
        <w:rPr>
          <w:rStyle w:val="Code"/>
        </w:rPr>
        <w:t>(</w:t>
      </w:r>
    </w:p>
    <w:p w14:paraId="2056C058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"--channels",</w:t>
      </w:r>
    </w:p>
    <w:p w14:paraId="3B1DB820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default="HNZ,HNN,HNE",</w:t>
      </w:r>
    </w:p>
    <w:p w14:paraId="7E2D7A63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help="Comma-separated channel list"</w:t>
      </w:r>
    </w:p>
    <w:p w14:paraId="31BD3535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)</w:t>
      </w:r>
    </w:p>
    <w:p w14:paraId="42AEF4DE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lastRenderedPageBreak/>
        <w:t xml:space="preserve">    </w:t>
      </w:r>
    </w:p>
    <w:p w14:paraId="4CF4AE7B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# Optional, combines all downloads to a single file</w:t>
      </w:r>
    </w:p>
    <w:p w14:paraId="61D6899C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  <w:proofErr w:type="spellStart"/>
      <w:r w:rsidRPr="00EF59EC">
        <w:rPr>
          <w:rStyle w:val="Code"/>
        </w:rPr>
        <w:t>parser.add_argument</w:t>
      </w:r>
      <w:proofErr w:type="spellEnd"/>
      <w:r w:rsidRPr="00EF59EC">
        <w:rPr>
          <w:rStyle w:val="Code"/>
        </w:rPr>
        <w:t>(</w:t>
      </w:r>
    </w:p>
    <w:p w14:paraId="7E6A1935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"--combine",</w:t>
      </w:r>
    </w:p>
    <w:p w14:paraId="475609E7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action="</w:t>
      </w:r>
      <w:proofErr w:type="spellStart"/>
      <w:r w:rsidRPr="00EF59EC">
        <w:rPr>
          <w:rStyle w:val="Code"/>
        </w:rPr>
        <w:t>store_true</w:t>
      </w:r>
      <w:proofErr w:type="spellEnd"/>
      <w:r w:rsidRPr="00EF59EC">
        <w:rPr>
          <w:rStyle w:val="Code"/>
        </w:rPr>
        <w:t>",</w:t>
      </w:r>
    </w:p>
    <w:p w14:paraId="4AC6C24D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help="Combine channels into one file",</w:t>
      </w:r>
    </w:p>
    <w:p w14:paraId="4618E694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)</w:t>
      </w:r>
    </w:p>
    <w:p w14:paraId="4452971A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</w:p>
    <w:p w14:paraId="2F7BAA65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# Specify output directory for where to save downloads </w:t>
      </w:r>
    </w:p>
    <w:p w14:paraId="3644B863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  <w:proofErr w:type="spellStart"/>
      <w:r w:rsidRPr="00EF59EC">
        <w:rPr>
          <w:rStyle w:val="Code"/>
        </w:rPr>
        <w:t>parser.add_argument</w:t>
      </w:r>
      <w:proofErr w:type="spellEnd"/>
      <w:r w:rsidRPr="00EF59EC">
        <w:rPr>
          <w:rStyle w:val="Code"/>
        </w:rPr>
        <w:t>(</w:t>
      </w:r>
    </w:p>
    <w:p w14:paraId="056283B0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"--output",</w:t>
      </w:r>
    </w:p>
    <w:p w14:paraId="2F62A29F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default=".",</w:t>
      </w:r>
    </w:p>
    <w:p w14:paraId="760583A0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help="Base output directory (default: current directory)",</w:t>
      </w:r>
    </w:p>
    <w:p w14:paraId="4C979779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)</w:t>
      </w:r>
    </w:p>
    <w:p w14:paraId="6E9ACAA8" w14:textId="77777777" w:rsidR="00EF59EC" w:rsidRPr="00EF59EC" w:rsidRDefault="00EF59EC" w:rsidP="00EF59EC">
      <w:pPr>
        <w:rPr>
          <w:rStyle w:val="Code"/>
        </w:rPr>
      </w:pPr>
    </w:p>
    <w:p w14:paraId="435D76BB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  <w:proofErr w:type="spellStart"/>
      <w:r w:rsidRPr="00EF59EC">
        <w:rPr>
          <w:rStyle w:val="Code"/>
        </w:rPr>
        <w:t>args</w:t>
      </w:r>
      <w:proofErr w:type="spellEnd"/>
      <w:r w:rsidRPr="00EF59EC">
        <w:rPr>
          <w:rStyle w:val="Code"/>
        </w:rPr>
        <w:t xml:space="preserve"> = </w:t>
      </w:r>
      <w:proofErr w:type="spellStart"/>
      <w:r w:rsidRPr="00EF59EC">
        <w:rPr>
          <w:rStyle w:val="Code"/>
        </w:rPr>
        <w:t>parser.parse_args</w:t>
      </w:r>
      <w:proofErr w:type="spellEnd"/>
      <w:r w:rsidRPr="00EF59EC">
        <w:rPr>
          <w:rStyle w:val="Code"/>
        </w:rPr>
        <w:t>()</w:t>
      </w:r>
    </w:p>
    <w:p w14:paraId="73A0CCC1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channels = [</w:t>
      </w:r>
      <w:proofErr w:type="spellStart"/>
      <w:r w:rsidRPr="00EF59EC">
        <w:rPr>
          <w:rStyle w:val="Code"/>
        </w:rPr>
        <w:t>ch.strip</w:t>
      </w:r>
      <w:proofErr w:type="spellEnd"/>
      <w:r w:rsidRPr="00EF59EC">
        <w:rPr>
          <w:rStyle w:val="Code"/>
        </w:rPr>
        <w:t xml:space="preserve">() for </w:t>
      </w:r>
      <w:proofErr w:type="spellStart"/>
      <w:r w:rsidRPr="00EF59EC">
        <w:rPr>
          <w:rStyle w:val="Code"/>
        </w:rPr>
        <w:t>ch</w:t>
      </w:r>
      <w:proofErr w:type="spellEnd"/>
      <w:r w:rsidRPr="00EF59EC">
        <w:rPr>
          <w:rStyle w:val="Code"/>
        </w:rPr>
        <w:t xml:space="preserve"> in </w:t>
      </w:r>
      <w:proofErr w:type="spellStart"/>
      <w:r w:rsidRPr="00EF59EC">
        <w:rPr>
          <w:rStyle w:val="Code"/>
        </w:rPr>
        <w:t>args.channels.split</w:t>
      </w:r>
      <w:proofErr w:type="spellEnd"/>
      <w:r w:rsidRPr="00EF59EC">
        <w:rPr>
          <w:rStyle w:val="Code"/>
        </w:rPr>
        <w:t xml:space="preserve">(",") if </w:t>
      </w:r>
      <w:proofErr w:type="spellStart"/>
      <w:r w:rsidRPr="00EF59EC">
        <w:rPr>
          <w:rStyle w:val="Code"/>
        </w:rPr>
        <w:t>ch.strip</w:t>
      </w:r>
      <w:proofErr w:type="spellEnd"/>
      <w:r w:rsidRPr="00EF59EC">
        <w:rPr>
          <w:rStyle w:val="Code"/>
        </w:rPr>
        <w:t>()]</w:t>
      </w:r>
    </w:p>
    <w:p w14:paraId="7ADC0CBC" w14:textId="77777777" w:rsidR="00EF59EC" w:rsidRPr="00EF59EC" w:rsidRDefault="00EF59EC" w:rsidP="00EF59EC">
      <w:pPr>
        <w:rPr>
          <w:rStyle w:val="Code"/>
        </w:rPr>
      </w:pPr>
    </w:p>
    <w:p w14:paraId="66E1759D" w14:textId="77777777" w:rsidR="00EF59EC" w:rsidRPr="00EF59EC" w:rsidRDefault="00EF59EC" w:rsidP="00EF59EC">
      <w:pPr>
        <w:rPr>
          <w:rStyle w:val="Code"/>
        </w:rPr>
      </w:pPr>
    </w:p>
    <w:p w14:paraId="726A08D6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######################</w:t>
      </w:r>
    </w:p>
    <w:p w14:paraId="68E1DCCC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# Time Conversion</w:t>
      </w:r>
    </w:p>
    <w:p w14:paraId="3BE05D0B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######################</w:t>
      </w:r>
    </w:p>
    <w:p w14:paraId="295E4E28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  <w:proofErr w:type="spellStart"/>
      <w:r w:rsidRPr="00EF59EC">
        <w:rPr>
          <w:rStyle w:val="Code"/>
        </w:rPr>
        <w:t>start_unix</w:t>
      </w:r>
      <w:proofErr w:type="spellEnd"/>
      <w:r w:rsidRPr="00EF59EC">
        <w:rPr>
          <w:rStyle w:val="Code"/>
        </w:rPr>
        <w:t xml:space="preserve"> = </w:t>
      </w:r>
      <w:proofErr w:type="spellStart"/>
      <w:r w:rsidRPr="00EF59EC">
        <w:rPr>
          <w:rStyle w:val="Code"/>
        </w:rPr>
        <w:t>to_unix_timestamp</w:t>
      </w:r>
      <w:proofErr w:type="spellEnd"/>
      <w:r w:rsidRPr="00EF59EC">
        <w:rPr>
          <w:rStyle w:val="Code"/>
        </w:rPr>
        <w:t>(</w:t>
      </w:r>
      <w:proofErr w:type="spellStart"/>
      <w:r w:rsidRPr="00EF59EC">
        <w:rPr>
          <w:rStyle w:val="Code"/>
        </w:rPr>
        <w:t>args.date</w:t>
      </w:r>
      <w:proofErr w:type="spellEnd"/>
      <w:r w:rsidRPr="00EF59EC">
        <w:rPr>
          <w:rStyle w:val="Code"/>
        </w:rPr>
        <w:t xml:space="preserve">, </w:t>
      </w:r>
      <w:proofErr w:type="spellStart"/>
      <w:r w:rsidRPr="00EF59EC">
        <w:rPr>
          <w:rStyle w:val="Code"/>
        </w:rPr>
        <w:t>args.start_hour</w:t>
      </w:r>
      <w:proofErr w:type="spellEnd"/>
      <w:r w:rsidRPr="00EF59EC">
        <w:rPr>
          <w:rStyle w:val="Code"/>
        </w:rPr>
        <w:t>)</w:t>
      </w:r>
    </w:p>
    <w:p w14:paraId="21E9223C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  <w:proofErr w:type="spellStart"/>
      <w:r w:rsidRPr="00EF59EC">
        <w:rPr>
          <w:rStyle w:val="Code"/>
        </w:rPr>
        <w:t>end_unix</w:t>
      </w:r>
      <w:proofErr w:type="spellEnd"/>
      <w:r w:rsidRPr="00EF59EC">
        <w:rPr>
          <w:rStyle w:val="Code"/>
        </w:rPr>
        <w:t xml:space="preserve"> = </w:t>
      </w:r>
      <w:proofErr w:type="spellStart"/>
      <w:r w:rsidRPr="00EF59EC">
        <w:rPr>
          <w:rStyle w:val="Code"/>
        </w:rPr>
        <w:t>start_unix</w:t>
      </w:r>
      <w:proofErr w:type="spellEnd"/>
      <w:r w:rsidRPr="00EF59EC">
        <w:rPr>
          <w:rStyle w:val="Code"/>
        </w:rPr>
        <w:t xml:space="preserve"> + (</w:t>
      </w:r>
      <w:proofErr w:type="spellStart"/>
      <w:r w:rsidRPr="00EF59EC">
        <w:rPr>
          <w:rStyle w:val="Code"/>
        </w:rPr>
        <w:t>args.hours</w:t>
      </w:r>
      <w:proofErr w:type="spellEnd"/>
      <w:r w:rsidRPr="00EF59EC">
        <w:rPr>
          <w:rStyle w:val="Code"/>
        </w:rPr>
        <w:t xml:space="preserve"> * 3600)</w:t>
      </w:r>
    </w:p>
    <w:p w14:paraId="07D31923" w14:textId="77777777" w:rsidR="00EF59EC" w:rsidRPr="00EF59EC" w:rsidRDefault="00EF59EC" w:rsidP="00EF59EC">
      <w:pPr>
        <w:rPr>
          <w:rStyle w:val="Code"/>
        </w:rPr>
      </w:pPr>
    </w:p>
    <w:p w14:paraId="4878162D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print(</w:t>
      </w:r>
      <w:proofErr w:type="spellStart"/>
      <w:r w:rsidRPr="00EF59EC">
        <w:rPr>
          <w:rStyle w:val="Code"/>
        </w:rPr>
        <w:t>f"Start</w:t>
      </w:r>
      <w:proofErr w:type="spellEnd"/>
      <w:r w:rsidRPr="00EF59EC">
        <w:rPr>
          <w:rStyle w:val="Code"/>
        </w:rPr>
        <w:t xml:space="preserve"> UNIX: {</w:t>
      </w:r>
      <w:proofErr w:type="spellStart"/>
      <w:r w:rsidRPr="00EF59EC">
        <w:rPr>
          <w:rStyle w:val="Code"/>
        </w:rPr>
        <w:t>start_unix</w:t>
      </w:r>
      <w:proofErr w:type="spellEnd"/>
      <w:r w:rsidRPr="00EF59EC">
        <w:rPr>
          <w:rStyle w:val="Code"/>
        </w:rPr>
        <w:t>}")</w:t>
      </w:r>
    </w:p>
    <w:p w14:paraId="41F79A9C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print(</w:t>
      </w:r>
      <w:proofErr w:type="spellStart"/>
      <w:r w:rsidRPr="00EF59EC">
        <w:rPr>
          <w:rStyle w:val="Code"/>
        </w:rPr>
        <w:t>f"End</w:t>
      </w:r>
      <w:proofErr w:type="spellEnd"/>
      <w:r w:rsidRPr="00EF59EC">
        <w:rPr>
          <w:rStyle w:val="Code"/>
        </w:rPr>
        <w:t xml:space="preserve"> UNIX:   {</w:t>
      </w:r>
      <w:proofErr w:type="spellStart"/>
      <w:r w:rsidRPr="00EF59EC">
        <w:rPr>
          <w:rStyle w:val="Code"/>
        </w:rPr>
        <w:t>end_unix</w:t>
      </w:r>
      <w:proofErr w:type="spellEnd"/>
      <w:r w:rsidRPr="00EF59EC">
        <w:rPr>
          <w:rStyle w:val="Code"/>
        </w:rPr>
        <w:t>}")</w:t>
      </w:r>
    </w:p>
    <w:p w14:paraId="52F3197A" w14:textId="77777777" w:rsidR="00EF59EC" w:rsidRPr="00EF59EC" w:rsidRDefault="00EF59EC" w:rsidP="00EF59EC">
      <w:pPr>
        <w:rPr>
          <w:rStyle w:val="Code"/>
        </w:rPr>
      </w:pPr>
    </w:p>
    <w:p w14:paraId="5325501C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######################</w:t>
      </w:r>
    </w:p>
    <w:p w14:paraId="597F2680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# Output Directory</w:t>
      </w:r>
    </w:p>
    <w:p w14:paraId="7DF4DEA7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######################</w:t>
      </w:r>
    </w:p>
    <w:p w14:paraId="360EAAEC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timestamp = </w:t>
      </w:r>
      <w:proofErr w:type="spellStart"/>
      <w:r w:rsidRPr="00EF59EC">
        <w:rPr>
          <w:rStyle w:val="Code"/>
        </w:rPr>
        <w:t>datetime.datetime.now</w:t>
      </w:r>
      <w:proofErr w:type="spellEnd"/>
      <w:r w:rsidRPr="00EF59EC">
        <w:rPr>
          <w:rStyle w:val="Code"/>
        </w:rPr>
        <w:t>().</w:t>
      </w:r>
      <w:proofErr w:type="spellStart"/>
      <w:r w:rsidRPr="00EF59EC">
        <w:rPr>
          <w:rStyle w:val="Code"/>
        </w:rPr>
        <w:t>strftime</w:t>
      </w:r>
      <w:proofErr w:type="spellEnd"/>
      <w:r w:rsidRPr="00EF59EC">
        <w:rPr>
          <w:rStyle w:val="Code"/>
        </w:rPr>
        <w:t>("%</w:t>
      </w:r>
      <w:proofErr w:type="spellStart"/>
      <w:r w:rsidRPr="00EF59EC">
        <w:rPr>
          <w:rStyle w:val="Code"/>
        </w:rPr>
        <w:t>Y%m%d</w:t>
      </w:r>
      <w:proofErr w:type="spellEnd"/>
      <w:r w:rsidRPr="00EF59EC">
        <w:rPr>
          <w:rStyle w:val="Code"/>
        </w:rPr>
        <w:t>_%H%M%S")</w:t>
      </w:r>
    </w:p>
    <w:p w14:paraId="6BBFFC1E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  <w:proofErr w:type="spellStart"/>
      <w:r w:rsidRPr="00EF59EC">
        <w:rPr>
          <w:rStyle w:val="Code"/>
        </w:rPr>
        <w:t>output_dir</w:t>
      </w:r>
      <w:proofErr w:type="spellEnd"/>
      <w:r w:rsidRPr="00EF59EC">
        <w:rPr>
          <w:rStyle w:val="Code"/>
        </w:rPr>
        <w:t xml:space="preserve"> = </w:t>
      </w:r>
      <w:proofErr w:type="spellStart"/>
      <w:r w:rsidRPr="00EF59EC">
        <w:rPr>
          <w:rStyle w:val="Code"/>
        </w:rPr>
        <w:t>os.path.join</w:t>
      </w:r>
      <w:proofErr w:type="spellEnd"/>
      <w:r w:rsidRPr="00EF59EC">
        <w:rPr>
          <w:rStyle w:val="Code"/>
        </w:rPr>
        <w:t>(</w:t>
      </w:r>
    </w:p>
    <w:p w14:paraId="3F3809AD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</w:t>
      </w:r>
      <w:proofErr w:type="spellStart"/>
      <w:r w:rsidRPr="00EF59EC">
        <w:rPr>
          <w:rStyle w:val="Code"/>
        </w:rPr>
        <w:t>args.output</w:t>
      </w:r>
      <w:proofErr w:type="spellEnd"/>
      <w:r w:rsidRPr="00EF59EC">
        <w:rPr>
          <w:rStyle w:val="Code"/>
        </w:rPr>
        <w:t>,</w:t>
      </w:r>
    </w:p>
    <w:p w14:paraId="63D81893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</w:t>
      </w:r>
      <w:proofErr w:type="spellStart"/>
      <w:r w:rsidRPr="00EF59EC">
        <w:rPr>
          <w:rStyle w:val="Code"/>
        </w:rPr>
        <w:t>f"data</w:t>
      </w:r>
      <w:proofErr w:type="spellEnd"/>
      <w:r w:rsidRPr="00EF59EC">
        <w:rPr>
          <w:rStyle w:val="Code"/>
        </w:rPr>
        <w:t>_{</w:t>
      </w:r>
      <w:proofErr w:type="spellStart"/>
      <w:r w:rsidRPr="00EF59EC">
        <w:rPr>
          <w:rStyle w:val="Code"/>
        </w:rPr>
        <w:t>args.ip</w:t>
      </w:r>
      <w:proofErr w:type="spellEnd"/>
      <w:r w:rsidRPr="00EF59EC">
        <w:rPr>
          <w:rStyle w:val="Code"/>
        </w:rPr>
        <w:t>}_{timestamp}"</w:t>
      </w:r>
    </w:p>
    <w:p w14:paraId="74339A5D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)</w:t>
      </w:r>
    </w:p>
    <w:p w14:paraId="7AB5CF41" w14:textId="77777777" w:rsidR="00EF59EC" w:rsidRPr="00EF59EC" w:rsidRDefault="00EF59EC" w:rsidP="00EF59EC">
      <w:pPr>
        <w:rPr>
          <w:rStyle w:val="Code"/>
        </w:rPr>
      </w:pPr>
    </w:p>
    <w:p w14:paraId="2BDCD8FD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  <w:proofErr w:type="spellStart"/>
      <w:r w:rsidRPr="00EF59EC">
        <w:rPr>
          <w:rStyle w:val="Code"/>
        </w:rPr>
        <w:t>os.makedirs</w:t>
      </w:r>
      <w:proofErr w:type="spellEnd"/>
      <w:r w:rsidRPr="00EF59EC">
        <w:rPr>
          <w:rStyle w:val="Code"/>
        </w:rPr>
        <w:t>(</w:t>
      </w:r>
      <w:proofErr w:type="spellStart"/>
      <w:r w:rsidRPr="00EF59EC">
        <w:rPr>
          <w:rStyle w:val="Code"/>
        </w:rPr>
        <w:t>output_dir</w:t>
      </w:r>
      <w:proofErr w:type="spellEnd"/>
      <w:r w:rsidRPr="00EF59EC">
        <w:rPr>
          <w:rStyle w:val="Code"/>
        </w:rPr>
        <w:t xml:space="preserve">, </w:t>
      </w:r>
      <w:proofErr w:type="spellStart"/>
      <w:r w:rsidRPr="00EF59EC">
        <w:rPr>
          <w:rStyle w:val="Code"/>
        </w:rPr>
        <w:t>exist_ok</w:t>
      </w:r>
      <w:proofErr w:type="spellEnd"/>
      <w:r w:rsidRPr="00EF59EC">
        <w:rPr>
          <w:rStyle w:val="Code"/>
        </w:rPr>
        <w:t>=True)</w:t>
      </w:r>
    </w:p>
    <w:p w14:paraId="527D3CCC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print(</w:t>
      </w:r>
      <w:proofErr w:type="spellStart"/>
      <w:r w:rsidRPr="00EF59EC">
        <w:rPr>
          <w:rStyle w:val="Code"/>
        </w:rPr>
        <w:t>f"Saving</w:t>
      </w:r>
      <w:proofErr w:type="spellEnd"/>
      <w:r w:rsidRPr="00EF59EC">
        <w:rPr>
          <w:rStyle w:val="Code"/>
        </w:rPr>
        <w:t xml:space="preserve"> to: {</w:t>
      </w:r>
      <w:proofErr w:type="spellStart"/>
      <w:r w:rsidRPr="00EF59EC">
        <w:rPr>
          <w:rStyle w:val="Code"/>
        </w:rPr>
        <w:t>output_dir</w:t>
      </w:r>
      <w:proofErr w:type="spellEnd"/>
      <w:r w:rsidRPr="00EF59EC">
        <w:rPr>
          <w:rStyle w:val="Code"/>
        </w:rPr>
        <w:t>}")</w:t>
      </w:r>
    </w:p>
    <w:p w14:paraId="2992449D" w14:textId="77777777" w:rsidR="00EF59EC" w:rsidRPr="00EF59EC" w:rsidRDefault="00EF59EC" w:rsidP="00EF59EC">
      <w:pPr>
        <w:rPr>
          <w:rStyle w:val="Code"/>
        </w:rPr>
      </w:pPr>
    </w:p>
    <w:p w14:paraId="6B5F0117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######################</w:t>
      </w:r>
    </w:p>
    <w:p w14:paraId="36B9C931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# Download Channels</w:t>
      </w:r>
    </w:p>
    <w:p w14:paraId="10681DC4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######################</w:t>
      </w:r>
    </w:p>
    <w:p w14:paraId="054AAE31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  <w:proofErr w:type="spellStart"/>
      <w:r w:rsidRPr="00EF59EC">
        <w:rPr>
          <w:rStyle w:val="Code"/>
        </w:rPr>
        <w:t>downloaded_files</w:t>
      </w:r>
      <w:proofErr w:type="spellEnd"/>
      <w:r w:rsidRPr="00EF59EC">
        <w:rPr>
          <w:rStyle w:val="Code"/>
        </w:rPr>
        <w:t xml:space="preserve"> = []</w:t>
      </w:r>
    </w:p>
    <w:p w14:paraId="1D0933F1" w14:textId="77777777" w:rsidR="00EF59EC" w:rsidRPr="00EF59EC" w:rsidRDefault="00EF59EC" w:rsidP="00EF59EC">
      <w:pPr>
        <w:rPr>
          <w:rStyle w:val="Code"/>
        </w:rPr>
      </w:pPr>
    </w:p>
    <w:p w14:paraId="051A697D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for </w:t>
      </w:r>
      <w:proofErr w:type="spellStart"/>
      <w:r w:rsidRPr="00EF59EC">
        <w:rPr>
          <w:rStyle w:val="Code"/>
        </w:rPr>
        <w:t>ch</w:t>
      </w:r>
      <w:proofErr w:type="spellEnd"/>
      <w:r w:rsidRPr="00EF59EC">
        <w:rPr>
          <w:rStyle w:val="Code"/>
        </w:rPr>
        <w:t xml:space="preserve"> in channels:</w:t>
      </w:r>
    </w:p>
    <w:p w14:paraId="614D9815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filename = f"{</w:t>
      </w:r>
      <w:proofErr w:type="spellStart"/>
      <w:r w:rsidRPr="00EF59EC">
        <w:rPr>
          <w:rStyle w:val="Code"/>
        </w:rPr>
        <w:t>ch</w:t>
      </w:r>
      <w:proofErr w:type="spellEnd"/>
      <w:r w:rsidRPr="00EF59EC">
        <w:rPr>
          <w:rStyle w:val="Code"/>
        </w:rPr>
        <w:t>}.</w:t>
      </w:r>
      <w:proofErr w:type="spellStart"/>
      <w:r w:rsidRPr="00EF59EC">
        <w:rPr>
          <w:rStyle w:val="Code"/>
        </w:rPr>
        <w:t>mseed</w:t>
      </w:r>
      <w:proofErr w:type="spellEnd"/>
      <w:r w:rsidRPr="00EF59EC">
        <w:rPr>
          <w:rStyle w:val="Code"/>
        </w:rPr>
        <w:t>"</w:t>
      </w:r>
    </w:p>
    <w:p w14:paraId="78D035E4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</w:t>
      </w:r>
      <w:proofErr w:type="spellStart"/>
      <w:r w:rsidRPr="00EF59EC">
        <w:rPr>
          <w:rStyle w:val="Code"/>
        </w:rPr>
        <w:t>filepath</w:t>
      </w:r>
      <w:proofErr w:type="spellEnd"/>
      <w:r w:rsidRPr="00EF59EC">
        <w:rPr>
          <w:rStyle w:val="Code"/>
        </w:rPr>
        <w:t xml:space="preserve"> = </w:t>
      </w:r>
      <w:proofErr w:type="spellStart"/>
      <w:r w:rsidRPr="00EF59EC">
        <w:rPr>
          <w:rStyle w:val="Code"/>
        </w:rPr>
        <w:t>os.path.join</w:t>
      </w:r>
      <w:proofErr w:type="spellEnd"/>
      <w:r w:rsidRPr="00EF59EC">
        <w:rPr>
          <w:rStyle w:val="Code"/>
        </w:rPr>
        <w:t>(</w:t>
      </w:r>
      <w:proofErr w:type="spellStart"/>
      <w:r w:rsidRPr="00EF59EC">
        <w:rPr>
          <w:rStyle w:val="Code"/>
        </w:rPr>
        <w:t>output_dir</w:t>
      </w:r>
      <w:proofErr w:type="spellEnd"/>
      <w:r w:rsidRPr="00EF59EC">
        <w:rPr>
          <w:rStyle w:val="Code"/>
        </w:rPr>
        <w:t>, filename)</w:t>
      </w:r>
    </w:p>
    <w:p w14:paraId="66B06AFB" w14:textId="77777777" w:rsidR="00EF59EC" w:rsidRPr="00EF59EC" w:rsidRDefault="00EF59EC" w:rsidP="00EF59EC">
      <w:pPr>
        <w:rPr>
          <w:rStyle w:val="Code"/>
        </w:rPr>
      </w:pPr>
    </w:p>
    <w:p w14:paraId="19050277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</w:t>
      </w:r>
      <w:proofErr w:type="spellStart"/>
      <w:r w:rsidRPr="00EF59EC">
        <w:rPr>
          <w:rStyle w:val="Code"/>
        </w:rPr>
        <w:t>url</w:t>
      </w:r>
      <w:proofErr w:type="spellEnd"/>
      <w:r w:rsidRPr="00EF59EC">
        <w:rPr>
          <w:rStyle w:val="Code"/>
        </w:rPr>
        <w:t xml:space="preserve"> = (</w:t>
      </w:r>
    </w:p>
    <w:p w14:paraId="703C5C8E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    </w:t>
      </w:r>
      <w:proofErr w:type="spellStart"/>
      <w:r w:rsidRPr="00EF59EC">
        <w:rPr>
          <w:rStyle w:val="Code"/>
        </w:rPr>
        <w:t>f"http</w:t>
      </w:r>
      <w:proofErr w:type="spellEnd"/>
      <w:r w:rsidRPr="00EF59EC">
        <w:rPr>
          <w:rStyle w:val="Code"/>
        </w:rPr>
        <w:t>://{</w:t>
      </w:r>
      <w:proofErr w:type="spellStart"/>
      <w:r w:rsidRPr="00EF59EC">
        <w:rPr>
          <w:rStyle w:val="Code"/>
        </w:rPr>
        <w:t>args.ip</w:t>
      </w:r>
      <w:proofErr w:type="spellEnd"/>
      <w:r w:rsidRPr="00EF59EC">
        <w:rPr>
          <w:rStyle w:val="Code"/>
        </w:rPr>
        <w:t>}/data?"</w:t>
      </w:r>
    </w:p>
    <w:p w14:paraId="56B79ECF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    </w:t>
      </w:r>
      <w:proofErr w:type="spellStart"/>
      <w:r w:rsidRPr="00EF59EC">
        <w:rPr>
          <w:rStyle w:val="Code"/>
        </w:rPr>
        <w:t>f"channel</w:t>
      </w:r>
      <w:proofErr w:type="spellEnd"/>
      <w:r w:rsidRPr="00EF59EC">
        <w:rPr>
          <w:rStyle w:val="Code"/>
        </w:rPr>
        <w:t>={args.net}.{</w:t>
      </w:r>
      <w:proofErr w:type="spellStart"/>
      <w:r w:rsidRPr="00EF59EC">
        <w:rPr>
          <w:rStyle w:val="Code"/>
        </w:rPr>
        <w:t>args.station</w:t>
      </w:r>
      <w:proofErr w:type="spellEnd"/>
      <w:r w:rsidRPr="00EF59EC">
        <w:rPr>
          <w:rStyle w:val="Code"/>
        </w:rPr>
        <w:t>}.{</w:t>
      </w:r>
      <w:proofErr w:type="spellStart"/>
      <w:r w:rsidRPr="00EF59EC">
        <w:rPr>
          <w:rStyle w:val="Code"/>
        </w:rPr>
        <w:t>args.loc</w:t>
      </w:r>
      <w:proofErr w:type="spellEnd"/>
      <w:r w:rsidRPr="00EF59EC">
        <w:rPr>
          <w:rStyle w:val="Code"/>
        </w:rPr>
        <w:t>}.{</w:t>
      </w:r>
      <w:proofErr w:type="spellStart"/>
      <w:r w:rsidRPr="00EF59EC">
        <w:rPr>
          <w:rStyle w:val="Code"/>
        </w:rPr>
        <w:t>ch</w:t>
      </w:r>
      <w:proofErr w:type="spellEnd"/>
      <w:r w:rsidRPr="00EF59EC">
        <w:rPr>
          <w:rStyle w:val="Code"/>
        </w:rPr>
        <w:t>}"</w:t>
      </w:r>
    </w:p>
    <w:p w14:paraId="5D544257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    </w:t>
      </w:r>
      <w:proofErr w:type="spellStart"/>
      <w:r w:rsidRPr="00EF59EC">
        <w:rPr>
          <w:rStyle w:val="Code"/>
        </w:rPr>
        <w:t>f"&amp;from</w:t>
      </w:r>
      <w:proofErr w:type="spellEnd"/>
      <w:r w:rsidRPr="00EF59EC">
        <w:rPr>
          <w:rStyle w:val="Code"/>
        </w:rPr>
        <w:t>={</w:t>
      </w:r>
      <w:proofErr w:type="spellStart"/>
      <w:r w:rsidRPr="00EF59EC">
        <w:rPr>
          <w:rStyle w:val="Code"/>
        </w:rPr>
        <w:t>start_unix</w:t>
      </w:r>
      <w:proofErr w:type="spellEnd"/>
      <w:r w:rsidRPr="00EF59EC">
        <w:rPr>
          <w:rStyle w:val="Code"/>
        </w:rPr>
        <w:t>}&amp;to={</w:t>
      </w:r>
      <w:proofErr w:type="spellStart"/>
      <w:r w:rsidRPr="00EF59EC">
        <w:rPr>
          <w:rStyle w:val="Code"/>
        </w:rPr>
        <w:t>end_unix</w:t>
      </w:r>
      <w:proofErr w:type="spellEnd"/>
      <w:r w:rsidRPr="00EF59EC">
        <w:rPr>
          <w:rStyle w:val="Code"/>
        </w:rPr>
        <w:t>}"</w:t>
      </w:r>
    </w:p>
    <w:p w14:paraId="0481E6F7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)</w:t>
      </w:r>
    </w:p>
    <w:p w14:paraId="06863FAA" w14:textId="77777777" w:rsidR="00EF59EC" w:rsidRPr="00EF59EC" w:rsidRDefault="00EF59EC" w:rsidP="00EF59EC">
      <w:pPr>
        <w:rPr>
          <w:rStyle w:val="Code"/>
        </w:rPr>
      </w:pPr>
    </w:p>
    <w:p w14:paraId="67451D7E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</w:t>
      </w:r>
      <w:proofErr w:type="spellStart"/>
      <w:r w:rsidRPr="00EF59EC">
        <w:rPr>
          <w:rStyle w:val="Code"/>
        </w:rPr>
        <w:t>download_file</w:t>
      </w:r>
      <w:proofErr w:type="spellEnd"/>
      <w:r w:rsidRPr="00EF59EC">
        <w:rPr>
          <w:rStyle w:val="Code"/>
        </w:rPr>
        <w:t>(</w:t>
      </w:r>
      <w:proofErr w:type="spellStart"/>
      <w:r w:rsidRPr="00EF59EC">
        <w:rPr>
          <w:rStyle w:val="Code"/>
        </w:rPr>
        <w:t>url</w:t>
      </w:r>
      <w:proofErr w:type="spellEnd"/>
      <w:r w:rsidRPr="00EF59EC">
        <w:rPr>
          <w:rStyle w:val="Code"/>
        </w:rPr>
        <w:t xml:space="preserve">, </w:t>
      </w:r>
      <w:proofErr w:type="spellStart"/>
      <w:r w:rsidRPr="00EF59EC">
        <w:rPr>
          <w:rStyle w:val="Code"/>
        </w:rPr>
        <w:t>filepath</w:t>
      </w:r>
      <w:proofErr w:type="spellEnd"/>
      <w:r w:rsidRPr="00EF59EC">
        <w:rPr>
          <w:rStyle w:val="Code"/>
        </w:rPr>
        <w:t>)</w:t>
      </w:r>
    </w:p>
    <w:p w14:paraId="61896894" w14:textId="77777777" w:rsidR="00EF59EC" w:rsidRPr="00EF59EC" w:rsidRDefault="00EF59EC" w:rsidP="00EF59EC">
      <w:pPr>
        <w:rPr>
          <w:rStyle w:val="Code"/>
        </w:rPr>
      </w:pPr>
    </w:p>
    <w:p w14:paraId="6F7DCEA1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if </w:t>
      </w:r>
      <w:proofErr w:type="spellStart"/>
      <w:r w:rsidRPr="00EF59EC">
        <w:rPr>
          <w:rStyle w:val="Code"/>
        </w:rPr>
        <w:t>os.path.exists</w:t>
      </w:r>
      <w:proofErr w:type="spellEnd"/>
      <w:r w:rsidRPr="00EF59EC">
        <w:rPr>
          <w:rStyle w:val="Code"/>
        </w:rPr>
        <w:t>(</w:t>
      </w:r>
      <w:proofErr w:type="spellStart"/>
      <w:r w:rsidRPr="00EF59EC">
        <w:rPr>
          <w:rStyle w:val="Code"/>
        </w:rPr>
        <w:t>filepath</w:t>
      </w:r>
      <w:proofErr w:type="spellEnd"/>
      <w:r w:rsidRPr="00EF59EC">
        <w:rPr>
          <w:rStyle w:val="Code"/>
        </w:rPr>
        <w:t>):</w:t>
      </w:r>
    </w:p>
    <w:p w14:paraId="486CE0A9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    </w:t>
      </w:r>
      <w:proofErr w:type="spellStart"/>
      <w:r w:rsidRPr="00EF59EC">
        <w:rPr>
          <w:rStyle w:val="Code"/>
        </w:rPr>
        <w:t>downloaded_files.append</w:t>
      </w:r>
      <w:proofErr w:type="spellEnd"/>
      <w:r w:rsidRPr="00EF59EC">
        <w:rPr>
          <w:rStyle w:val="Code"/>
        </w:rPr>
        <w:t>(</w:t>
      </w:r>
      <w:proofErr w:type="spellStart"/>
      <w:r w:rsidRPr="00EF59EC">
        <w:rPr>
          <w:rStyle w:val="Code"/>
        </w:rPr>
        <w:t>filepath</w:t>
      </w:r>
      <w:proofErr w:type="spellEnd"/>
      <w:r w:rsidRPr="00EF59EC">
        <w:rPr>
          <w:rStyle w:val="Code"/>
        </w:rPr>
        <w:t>)</w:t>
      </w:r>
    </w:p>
    <w:p w14:paraId="13F39C13" w14:textId="77777777" w:rsidR="00EF59EC" w:rsidRPr="00EF59EC" w:rsidRDefault="00EF59EC" w:rsidP="00EF59EC">
      <w:pPr>
        <w:rPr>
          <w:rStyle w:val="Code"/>
        </w:rPr>
      </w:pPr>
    </w:p>
    <w:p w14:paraId="03B72EDE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######################</w:t>
      </w:r>
    </w:p>
    <w:p w14:paraId="258DA356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# Combine Files (optional)</w:t>
      </w:r>
    </w:p>
    <w:p w14:paraId="45BFE5EB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######################</w:t>
      </w:r>
    </w:p>
    <w:p w14:paraId="6DE453BE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if </w:t>
      </w:r>
      <w:proofErr w:type="spellStart"/>
      <w:r w:rsidRPr="00EF59EC">
        <w:rPr>
          <w:rStyle w:val="Code"/>
        </w:rPr>
        <w:t>args.combine</w:t>
      </w:r>
      <w:proofErr w:type="spellEnd"/>
      <w:r w:rsidRPr="00EF59EC">
        <w:rPr>
          <w:rStyle w:val="Code"/>
        </w:rPr>
        <w:t xml:space="preserve"> and </w:t>
      </w:r>
      <w:proofErr w:type="spellStart"/>
      <w:r w:rsidRPr="00EF59EC">
        <w:rPr>
          <w:rStyle w:val="Code"/>
        </w:rPr>
        <w:t>downloaded_files</w:t>
      </w:r>
      <w:proofErr w:type="spellEnd"/>
      <w:r w:rsidRPr="00EF59EC">
        <w:rPr>
          <w:rStyle w:val="Code"/>
        </w:rPr>
        <w:t>:</w:t>
      </w:r>
    </w:p>
    <w:p w14:paraId="6B6D8506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</w:t>
      </w:r>
      <w:proofErr w:type="spellStart"/>
      <w:r w:rsidRPr="00EF59EC">
        <w:rPr>
          <w:rStyle w:val="Code"/>
        </w:rPr>
        <w:t>dt_string</w:t>
      </w:r>
      <w:proofErr w:type="spellEnd"/>
      <w:r w:rsidRPr="00EF59EC">
        <w:rPr>
          <w:rStyle w:val="Code"/>
        </w:rPr>
        <w:t xml:space="preserve"> = </w:t>
      </w:r>
      <w:proofErr w:type="spellStart"/>
      <w:r w:rsidRPr="00EF59EC">
        <w:rPr>
          <w:rStyle w:val="Code"/>
        </w:rPr>
        <w:t>datetime.datetime.fromtimestamp</w:t>
      </w:r>
      <w:proofErr w:type="spellEnd"/>
      <w:r w:rsidRPr="00EF59EC">
        <w:rPr>
          <w:rStyle w:val="Code"/>
        </w:rPr>
        <w:t>(</w:t>
      </w:r>
      <w:proofErr w:type="spellStart"/>
      <w:r w:rsidRPr="00EF59EC">
        <w:rPr>
          <w:rStyle w:val="Code"/>
        </w:rPr>
        <w:t>start_unix</w:t>
      </w:r>
      <w:proofErr w:type="spellEnd"/>
      <w:r w:rsidRPr="00EF59EC">
        <w:rPr>
          <w:rStyle w:val="Code"/>
        </w:rPr>
        <w:t>).</w:t>
      </w:r>
      <w:proofErr w:type="spellStart"/>
      <w:r w:rsidRPr="00EF59EC">
        <w:rPr>
          <w:rStyle w:val="Code"/>
        </w:rPr>
        <w:t>strftime</w:t>
      </w:r>
      <w:proofErr w:type="spellEnd"/>
      <w:r w:rsidRPr="00EF59EC">
        <w:rPr>
          <w:rStyle w:val="Code"/>
        </w:rPr>
        <w:t>(</w:t>
      </w:r>
    </w:p>
    <w:p w14:paraId="639531B0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    "%</w:t>
      </w:r>
      <w:proofErr w:type="spellStart"/>
      <w:r w:rsidRPr="00EF59EC">
        <w:rPr>
          <w:rStyle w:val="Code"/>
        </w:rPr>
        <w:t>Y.%m.%d</w:t>
      </w:r>
      <w:proofErr w:type="spellEnd"/>
      <w:r w:rsidRPr="00EF59EC">
        <w:rPr>
          <w:rStyle w:val="Code"/>
        </w:rPr>
        <w:t>-%H.%M.%S"</w:t>
      </w:r>
    </w:p>
    <w:p w14:paraId="6DA0062D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)</w:t>
      </w:r>
    </w:p>
    <w:p w14:paraId="2F19D300" w14:textId="77777777" w:rsidR="00EF59EC" w:rsidRPr="00EF59EC" w:rsidRDefault="00EF59EC" w:rsidP="00EF59EC">
      <w:pPr>
        <w:rPr>
          <w:rStyle w:val="Code"/>
        </w:rPr>
      </w:pPr>
    </w:p>
    <w:p w14:paraId="0CC07B26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</w:t>
      </w:r>
      <w:proofErr w:type="spellStart"/>
      <w:r w:rsidRPr="00EF59EC">
        <w:rPr>
          <w:rStyle w:val="Code"/>
        </w:rPr>
        <w:t>combined_name</w:t>
      </w:r>
      <w:proofErr w:type="spellEnd"/>
      <w:r w:rsidRPr="00EF59EC">
        <w:rPr>
          <w:rStyle w:val="Code"/>
        </w:rPr>
        <w:t xml:space="preserve"> = f"{args.net}.{</w:t>
      </w:r>
      <w:proofErr w:type="spellStart"/>
      <w:r w:rsidRPr="00EF59EC">
        <w:rPr>
          <w:rStyle w:val="Code"/>
        </w:rPr>
        <w:t>args.station</w:t>
      </w:r>
      <w:proofErr w:type="spellEnd"/>
      <w:r w:rsidRPr="00EF59EC">
        <w:rPr>
          <w:rStyle w:val="Code"/>
        </w:rPr>
        <w:t>}-{</w:t>
      </w:r>
      <w:proofErr w:type="spellStart"/>
      <w:r w:rsidRPr="00EF59EC">
        <w:rPr>
          <w:rStyle w:val="Code"/>
        </w:rPr>
        <w:t>dt_string</w:t>
      </w:r>
      <w:proofErr w:type="spellEnd"/>
      <w:r w:rsidRPr="00EF59EC">
        <w:rPr>
          <w:rStyle w:val="Code"/>
        </w:rPr>
        <w:t>}.</w:t>
      </w:r>
      <w:proofErr w:type="spellStart"/>
      <w:r w:rsidRPr="00EF59EC">
        <w:rPr>
          <w:rStyle w:val="Code"/>
        </w:rPr>
        <w:t>mseed</w:t>
      </w:r>
      <w:proofErr w:type="spellEnd"/>
      <w:r w:rsidRPr="00EF59EC">
        <w:rPr>
          <w:rStyle w:val="Code"/>
        </w:rPr>
        <w:t>"</w:t>
      </w:r>
    </w:p>
    <w:p w14:paraId="4F41139B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</w:t>
      </w:r>
      <w:proofErr w:type="spellStart"/>
      <w:r w:rsidRPr="00EF59EC">
        <w:rPr>
          <w:rStyle w:val="Code"/>
        </w:rPr>
        <w:t>combined_path</w:t>
      </w:r>
      <w:proofErr w:type="spellEnd"/>
      <w:r w:rsidRPr="00EF59EC">
        <w:rPr>
          <w:rStyle w:val="Code"/>
        </w:rPr>
        <w:t xml:space="preserve"> = </w:t>
      </w:r>
      <w:proofErr w:type="spellStart"/>
      <w:r w:rsidRPr="00EF59EC">
        <w:rPr>
          <w:rStyle w:val="Code"/>
        </w:rPr>
        <w:t>os.path.join</w:t>
      </w:r>
      <w:proofErr w:type="spellEnd"/>
      <w:r w:rsidRPr="00EF59EC">
        <w:rPr>
          <w:rStyle w:val="Code"/>
        </w:rPr>
        <w:t>(</w:t>
      </w:r>
      <w:proofErr w:type="spellStart"/>
      <w:r w:rsidRPr="00EF59EC">
        <w:rPr>
          <w:rStyle w:val="Code"/>
        </w:rPr>
        <w:t>output_dir</w:t>
      </w:r>
      <w:proofErr w:type="spellEnd"/>
      <w:r w:rsidRPr="00EF59EC">
        <w:rPr>
          <w:rStyle w:val="Code"/>
        </w:rPr>
        <w:t xml:space="preserve">, </w:t>
      </w:r>
      <w:proofErr w:type="spellStart"/>
      <w:r w:rsidRPr="00EF59EC">
        <w:rPr>
          <w:rStyle w:val="Code"/>
        </w:rPr>
        <w:t>combined_name</w:t>
      </w:r>
      <w:proofErr w:type="spellEnd"/>
      <w:r w:rsidRPr="00EF59EC">
        <w:rPr>
          <w:rStyle w:val="Code"/>
        </w:rPr>
        <w:t>)</w:t>
      </w:r>
    </w:p>
    <w:p w14:paraId="0E9A00FF" w14:textId="77777777" w:rsidR="00EF59EC" w:rsidRPr="00EF59EC" w:rsidRDefault="00EF59EC" w:rsidP="00EF59EC">
      <w:pPr>
        <w:rPr>
          <w:rStyle w:val="Code"/>
        </w:rPr>
      </w:pPr>
    </w:p>
    <w:p w14:paraId="4524E864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print(</w:t>
      </w:r>
      <w:proofErr w:type="spellStart"/>
      <w:r w:rsidRPr="00EF59EC">
        <w:rPr>
          <w:rStyle w:val="Code"/>
        </w:rPr>
        <w:t>f"Combining</w:t>
      </w:r>
      <w:proofErr w:type="spellEnd"/>
      <w:r w:rsidRPr="00EF59EC">
        <w:rPr>
          <w:rStyle w:val="Code"/>
        </w:rPr>
        <w:t xml:space="preserve"> into: {</w:t>
      </w:r>
      <w:proofErr w:type="spellStart"/>
      <w:r w:rsidRPr="00EF59EC">
        <w:rPr>
          <w:rStyle w:val="Code"/>
        </w:rPr>
        <w:t>combined_path</w:t>
      </w:r>
      <w:proofErr w:type="spellEnd"/>
      <w:r w:rsidRPr="00EF59EC">
        <w:rPr>
          <w:rStyle w:val="Code"/>
        </w:rPr>
        <w:t>}")</w:t>
      </w:r>
    </w:p>
    <w:p w14:paraId="33F40F2F" w14:textId="77777777" w:rsidR="00EF59EC" w:rsidRPr="00EF59EC" w:rsidRDefault="00EF59EC" w:rsidP="00EF59EC">
      <w:pPr>
        <w:rPr>
          <w:rStyle w:val="Code"/>
        </w:rPr>
      </w:pPr>
    </w:p>
    <w:p w14:paraId="34F74329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with open(</w:t>
      </w:r>
      <w:proofErr w:type="spellStart"/>
      <w:r w:rsidRPr="00EF59EC">
        <w:rPr>
          <w:rStyle w:val="Code"/>
        </w:rPr>
        <w:t>combined_path</w:t>
      </w:r>
      <w:proofErr w:type="spellEnd"/>
      <w:r w:rsidRPr="00EF59EC">
        <w:rPr>
          <w:rStyle w:val="Code"/>
        </w:rPr>
        <w:t>, "</w:t>
      </w:r>
      <w:proofErr w:type="spellStart"/>
      <w:r w:rsidRPr="00EF59EC">
        <w:rPr>
          <w:rStyle w:val="Code"/>
        </w:rPr>
        <w:t>wb</w:t>
      </w:r>
      <w:proofErr w:type="spellEnd"/>
      <w:r w:rsidRPr="00EF59EC">
        <w:rPr>
          <w:rStyle w:val="Code"/>
        </w:rPr>
        <w:t xml:space="preserve">") as </w:t>
      </w:r>
      <w:proofErr w:type="spellStart"/>
      <w:r w:rsidRPr="00EF59EC">
        <w:rPr>
          <w:rStyle w:val="Code"/>
        </w:rPr>
        <w:t>outfile</w:t>
      </w:r>
      <w:proofErr w:type="spellEnd"/>
      <w:r w:rsidRPr="00EF59EC">
        <w:rPr>
          <w:rStyle w:val="Code"/>
        </w:rPr>
        <w:t>:</w:t>
      </w:r>
    </w:p>
    <w:p w14:paraId="0CD84182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    for f in </w:t>
      </w:r>
      <w:proofErr w:type="spellStart"/>
      <w:r w:rsidRPr="00EF59EC">
        <w:rPr>
          <w:rStyle w:val="Code"/>
        </w:rPr>
        <w:t>downloaded_files</w:t>
      </w:r>
      <w:proofErr w:type="spellEnd"/>
      <w:r w:rsidRPr="00EF59EC">
        <w:rPr>
          <w:rStyle w:val="Code"/>
        </w:rPr>
        <w:t>:</w:t>
      </w:r>
    </w:p>
    <w:p w14:paraId="5F55C1E3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        with open(f, "</w:t>
      </w:r>
      <w:proofErr w:type="spellStart"/>
      <w:r w:rsidRPr="00EF59EC">
        <w:rPr>
          <w:rStyle w:val="Code"/>
        </w:rPr>
        <w:t>rb</w:t>
      </w:r>
      <w:proofErr w:type="spellEnd"/>
      <w:r w:rsidRPr="00EF59EC">
        <w:rPr>
          <w:rStyle w:val="Code"/>
        </w:rPr>
        <w:t>") as infile:</w:t>
      </w:r>
    </w:p>
    <w:p w14:paraId="77FBFB00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            </w:t>
      </w:r>
      <w:proofErr w:type="spellStart"/>
      <w:r w:rsidRPr="00EF59EC">
        <w:rPr>
          <w:rStyle w:val="Code"/>
        </w:rPr>
        <w:t>outfile.write</w:t>
      </w:r>
      <w:proofErr w:type="spellEnd"/>
      <w:r w:rsidRPr="00EF59EC">
        <w:rPr>
          <w:rStyle w:val="Code"/>
        </w:rPr>
        <w:t>(</w:t>
      </w:r>
      <w:proofErr w:type="spellStart"/>
      <w:r w:rsidRPr="00EF59EC">
        <w:rPr>
          <w:rStyle w:val="Code"/>
        </w:rPr>
        <w:t>infile.read</w:t>
      </w:r>
      <w:proofErr w:type="spellEnd"/>
      <w:r w:rsidRPr="00EF59EC">
        <w:rPr>
          <w:rStyle w:val="Code"/>
        </w:rPr>
        <w:t>())</w:t>
      </w:r>
    </w:p>
    <w:p w14:paraId="18D93187" w14:textId="77777777" w:rsidR="00EF59EC" w:rsidRPr="00EF59EC" w:rsidRDefault="00EF59EC" w:rsidP="00EF59EC">
      <w:pPr>
        <w:rPr>
          <w:rStyle w:val="Code"/>
        </w:rPr>
      </w:pPr>
    </w:p>
    <w:p w14:paraId="5F4DCBB4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print("Combined file created.")</w:t>
      </w:r>
    </w:p>
    <w:p w14:paraId="468C930E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else:</w:t>
      </w:r>
    </w:p>
    <w:p w14:paraId="19F251AF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    print("Combine disabled.")</w:t>
      </w:r>
    </w:p>
    <w:p w14:paraId="00347900" w14:textId="77777777" w:rsidR="00EF59EC" w:rsidRPr="00EF59EC" w:rsidRDefault="00EF59EC" w:rsidP="00EF59EC">
      <w:pPr>
        <w:rPr>
          <w:rStyle w:val="Code"/>
        </w:rPr>
      </w:pPr>
    </w:p>
    <w:p w14:paraId="7812A0FB" w14:textId="77777777" w:rsidR="00EF59EC" w:rsidRPr="00EF59EC" w:rsidRDefault="00EF59EC" w:rsidP="00EF59EC">
      <w:pPr>
        <w:rPr>
          <w:rStyle w:val="Code"/>
        </w:rPr>
      </w:pPr>
    </w:p>
    <w:p w14:paraId="7DB6AEEC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>if __name__ == "__main__":</w:t>
      </w:r>
    </w:p>
    <w:p w14:paraId="646197FB" w14:textId="77777777" w:rsidR="00EF59EC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main()</w:t>
      </w:r>
    </w:p>
    <w:p w14:paraId="12EB79F2" w14:textId="0F1068F4" w:rsidR="00D84174" w:rsidRPr="00EF59EC" w:rsidRDefault="00EF59EC" w:rsidP="00EF59EC">
      <w:pPr>
        <w:rPr>
          <w:rStyle w:val="Code"/>
        </w:rPr>
      </w:pPr>
      <w:r w:rsidRPr="00EF59EC">
        <w:rPr>
          <w:rStyle w:val="Code"/>
        </w:rPr>
        <w:t xml:space="preserve">    </w:t>
      </w:r>
    </w:p>
    <w:p w14:paraId="3D1C6F1A" w14:textId="0E3DE416" w:rsidR="00D84174" w:rsidRDefault="00605426" w:rsidP="00D84174">
      <w:pPr>
        <w:rPr>
          <w:b/>
          <w:bCs/>
        </w:rPr>
      </w:pPr>
      <w:r w:rsidRPr="00605426">
        <w:rPr>
          <w:b/>
          <w:bCs/>
        </w:rPr>
        <w:t>Usage:</w:t>
      </w:r>
    </w:p>
    <w:p w14:paraId="34C7E379" w14:textId="21CA4545" w:rsidR="00D84174" w:rsidRDefault="00605426" w:rsidP="00605426">
      <w:pPr>
        <w:pStyle w:val="NormalList"/>
        <w:numPr>
          <w:ilvl w:val="0"/>
          <w:numId w:val="28"/>
        </w:numPr>
      </w:pPr>
      <w:r w:rsidRPr="00605426">
        <w:t>Python 3 must be available</w:t>
      </w:r>
    </w:p>
    <w:p w14:paraId="536C025C" w14:textId="521103D9" w:rsidR="00605426" w:rsidRPr="00D84174" w:rsidRDefault="00605426" w:rsidP="00605426">
      <w:pPr>
        <w:pStyle w:val="NormalList"/>
        <w:numPr>
          <w:ilvl w:val="0"/>
          <w:numId w:val="28"/>
        </w:numPr>
      </w:pPr>
      <w:r w:rsidRPr="004E224F">
        <w:t>Network access to the device must be allowed.</w:t>
      </w:r>
    </w:p>
    <w:p w14:paraId="0B85B577" w14:textId="2C0DACC1" w:rsidR="0079460B" w:rsidRPr="0079460B" w:rsidRDefault="0079460B" w:rsidP="0079460B">
      <w:pPr>
        <w:pStyle w:val="Heading3"/>
      </w:pPr>
      <w:r>
        <w:t>Download via MicroSD Card</w:t>
      </w:r>
    </w:p>
    <w:p w14:paraId="1DA99E43" w14:textId="7F103197" w:rsidR="0079460B" w:rsidRDefault="00DC770B" w:rsidP="0079460B">
      <w:r w:rsidRPr="00DC770B">
        <w:t>Data stored on the external microSD card can be accessed by removing the card and inserting it into a microSD card reader on a PC or laptop. The card will appear as a removable drive, allowing files to be copied directly to a local system.</w:t>
      </w:r>
    </w:p>
    <w:p w14:paraId="41B37491" w14:textId="0C2EFD7A" w:rsidR="00DC770B" w:rsidRDefault="00DC770B" w:rsidP="00DC770B">
      <w:pPr>
        <w:pStyle w:val="Heading4"/>
      </w:pPr>
      <w:r>
        <w:t>Contents of the MicroSD Card</w:t>
      </w:r>
    </w:p>
    <w:p w14:paraId="433DCB0F" w14:textId="77777777" w:rsidR="00DC770B" w:rsidRPr="00DC770B" w:rsidRDefault="00DC770B" w:rsidP="00DC770B">
      <w:r w:rsidRPr="00DC770B">
        <w:t>The microSD card contains several categories of files:</w:t>
      </w:r>
    </w:p>
    <w:p w14:paraId="34A3C9D4" w14:textId="77777777" w:rsidR="00DC770B" w:rsidRPr="00DC770B" w:rsidRDefault="00DC770B" w:rsidP="00DC770B">
      <w:r w:rsidRPr="00DC770B">
        <w:rPr>
          <w:b/>
          <w:bCs/>
        </w:rPr>
        <w:t>System Logs:</w:t>
      </w:r>
    </w:p>
    <w:p w14:paraId="4F482C14" w14:textId="4ED89184" w:rsidR="00DC770B" w:rsidRPr="00DC770B" w:rsidRDefault="00DC770B" w:rsidP="00DC770B">
      <w:pPr>
        <w:pStyle w:val="NormalList"/>
        <w:numPr>
          <w:ilvl w:val="0"/>
          <w:numId w:val="21"/>
        </w:numPr>
      </w:pPr>
      <w:r w:rsidRPr="00DC770B">
        <w:rPr>
          <w:b/>
          <w:bCs/>
        </w:rPr>
        <w:t>system.log:</w:t>
      </w:r>
      <w:r w:rsidRPr="00DC770B">
        <w:t xml:space="preserve"> </w:t>
      </w:r>
      <w:r>
        <w:t>T</w:t>
      </w:r>
      <w:r w:rsidRPr="00DC770B">
        <w:t>he most recent system logs.</w:t>
      </w:r>
    </w:p>
    <w:p w14:paraId="1ECFCDEA" w14:textId="4A3E99AF" w:rsidR="00DC770B" w:rsidRPr="00DC770B" w:rsidRDefault="00DC770B" w:rsidP="00DC770B">
      <w:pPr>
        <w:pStyle w:val="NormalList"/>
        <w:numPr>
          <w:ilvl w:val="0"/>
          <w:numId w:val="21"/>
        </w:numPr>
      </w:pPr>
      <w:r w:rsidRPr="00DC770B">
        <w:rPr>
          <w:b/>
          <w:bCs/>
        </w:rPr>
        <w:t>status.log:</w:t>
      </w:r>
      <w:r w:rsidRPr="00DC770B">
        <w:t xml:space="preserve"> </w:t>
      </w:r>
      <w:r>
        <w:t>S</w:t>
      </w:r>
      <w:r w:rsidRPr="00DC770B">
        <w:t>ystem state-of-health information, updated periodically.</w:t>
      </w:r>
    </w:p>
    <w:p w14:paraId="251B4AE6" w14:textId="77777777" w:rsidR="00DC770B" w:rsidRPr="00DC770B" w:rsidRDefault="00DC770B" w:rsidP="00DC770B">
      <w:r w:rsidRPr="00DC770B">
        <w:rPr>
          <w:b/>
          <w:bCs/>
        </w:rPr>
        <w:t>miniSEED Data:</w:t>
      </w:r>
    </w:p>
    <w:p w14:paraId="23151892" w14:textId="67671261" w:rsidR="00DC770B" w:rsidRPr="00DC770B" w:rsidRDefault="00DC770B" w:rsidP="00DC770B">
      <w:pPr>
        <w:pStyle w:val="NormalList"/>
        <w:numPr>
          <w:ilvl w:val="0"/>
          <w:numId w:val="22"/>
        </w:numPr>
      </w:pPr>
      <w:proofErr w:type="spellStart"/>
      <w:r w:rsidRPr="00DC770B">
        <w:rPr>
          <w:b/>
          <w:bCs/>
        </w:rPr>
        <w:t>all_miniSEED_files_are_in_here</w:t>
      </w:r>
      <w:proofErr w:type="spellEnd"/>
      <w:r w:rsidRPr="00DC770B">
        <w:rPr>
          <w:b/>
          <w:bCs/>
        </w:rPr>
        <w:t>/:</w:t>
      </w:r>
      <w:r>
        <w:rPr>
          <w:b/>
          <w:bCs/>
        </w:rPr>
        <w:t xml:space="preserve"> </w:t>
      </w:r>
      <w:r>
        <w:t>D</w:t>
      </w:r>
      <w:r w:rsidRPr="00DC770B">
        <w:t>irectory containing miniSEED files for each record</w:t>
      </w:r>
      <w:r w:rsidR="00D84174">
        <w:t>ed</w:t>
      </w:r>
      <w:r w:rsidRPr="00DC770B">
        <w:t xml:space="preserve"> channel. Filenames include the channel name, sample rate, and a unique counter. Each file corresponds to a continuous recording segment.</w:t>
      </w:r>
    </w:p>
    <w:p w14:paraId="7B5C69A9" w14:textId="77777777" w:rsidR="00DC770B" w:rsidRPr="00DC770B" w:rsidRDefault="00DC770B" w:rsidP="00DC770B">
      <w:r w:rsidRPr="00DC770B">
        <w:rPr>
          <w:b/>
          <w:bCs/>
        </w:rPr>
        <w:t>Metadata and Auxiliary Files:</w:t>
      </w:r>
    </w:p>
    <w:p w14:paraId="234E6352" w14:textId="2EB5BC84" w:rsidR="00DC770B" w:rsidRDefault="00DC770B" w:rsidP="00DC770B">
      <w:pPr>
        <w:pStyle w:val="NormalList"/>
        <w:numPr>
          <w:ilvl w:val="0"/>
          <w:numId w:val="22"/>
        </w:numPr>
      </w:pPr>
      <w:r>
        <w:rPr>
          <w:b/>
          <w:bCs/>
        </w:rPr>
        <w:t>D</w:t>
      </w:r>
      <w:r w:rsidRPr="00DC770B">
        <w:rPr>
          <w:b/>
          <w:bCs/>
        </w:rPr>
        <w:t>ataless:</w:t>
      </w:r>
      <w:r w:rsidRPr="00DC770B">
        <w:t xml:space="preserve"> </w:t>
      </w:r>
      <w:r>
        <w:t>M</w:t>
      </w:r>
      <w:r w:rsidRPr="00DC770B">
        <w:t>etadata</w:t>
      </w:r>
      <w:r>
        <w:t xml:space="preserve"> for the entire station.</w:t>
      </w:r>
    </w:p>
    <w:p w14:paraId="128BB9AA" w14:textId="40FA6749" w:rsidR="00DC770B" w:rsidRPr="00DC770B" w:rsidRDefault="00DC770B" w:rsidP="00DC770B">
      <w:pPr>
        <w:pStyle w:val="NormalList"/>
        <w:numPr>
          <w:ilvl w:val="0"/>
          <w:numId w:val="22"/>
        </w:numPr>
      </w:pPr>
      <w:r>
        <w:rPr>
          <w:b/>
          <w:bCs/>
        </w:rPr>
        <w:t>XML:</w:t>
      </w:r>
      <w:r>
        <w:t xml:space="preserve"> Specific sensor metadata in StationXML format.</w:t>
      </w:r>
    </w:p>
    <w:p w14:paraId="1295E0B5" w14:textId="50D5089D" w:rsidR="00DC770B" w:rsidRPr="00DC770B" w:rsidRDefault="00DC770B" w:rsidP="00DC770B">
      <w:pPr>
        <w:pStyle w:val="NormalList"/>
        <w:numPr>
          <w:ilvl w:val="0"/>
          <w:numId w:val="22"/>
        </w:numPr>
      </w:pPr>
      <w:r w:rsidRPr="00DC770B">
        <w:rPr>
          <w:b/>
          <w:bCs/>
        </w:rPr>
        <w:t>Calibration and configuration files:</w:t>
      </w:r>
      <w:r w:rsidRPr="00DC770B">
        <w:t xml:space="preserve"> calvals.txt, calib.txt, polezero.txt.</w:t>
      </w:r>
    </w:p>
    <w:p w14:paraId="2AECCA09" w14:textId="77777777" w:rsidR="00DC770B" w:rsidRDefault="00DC770B" w:rsidP="00DC770B">
      <w:pPr>
        <w:pStyle w:val="NormalList"/>
      </w:pPr>
    </w:p>
    <w:p w14:paraId="06ED76E1" w14:textId="5F250981" w:rsidR="0079460B" w:rsidRDefault="00DC770B" w:rsidP="00DC770B">
      <w:pPr>
        <w:pStyle w:val="Heading3"/>
      </w:pPr>
      <w:r>
        <w:t>MiniSEED Extractor Tool</w:t>
      </w:r>
    </w:p>
    <w:p w14:paraId="2834BB18" w14:textId="331DB942" w:rsidR="00AB4185" w:rsidRPr="00AB4185" w:rsidRDefault="00AB4185" w:rsidP="00AB4185">
      <w:r w:rsidRPr="00AB4185">
        <w:t xml:space="preserve">The MiniSEED Extractor is designed to address common issues when </w:t>
      </w:r>
      <w:r>
        <w:t>downloading</w:t>
      </w:r>
      <w:r w:rsidRPr="00AB4185">
        <w:t xml:space="preserve"> data from a microSD card:</w:t>
      </w:r>
    </w:p>
    <w:p w14:paraId="09FA5D5E" w14:textId="77777777" w:rsidR="00AB4185" w:rsidRPr="00AB4185" w:rsidRDefault="00AB4185" w:rsidP="00AB4185">
      <w:pPr>
        <w:pStyle w:val="NormalList"/>
        <w:numPr>
          <w:ilvl w:val="0"/>
          <w:numId w:val="25"/>
        </w:numPr>
      </w:pPr>
      <w:r w:rsidRPr="00AB4185">
        <w:rPr>
          <w:b/>
          <w:bCs/>
        </w:rPr>
        <w:t>Quick-formatted cards:</w:t>
      </w:r>
      <w:r w:rsidRPr="00AB4185">
        <w:t xml:space="preserve"> On a quick format, miniSEED files are marked as unused, but residual data from previous recordings can remain. Copying these files directly can include old, irrelevant data.</w:t>
      </w:r>
    </w:p>
    <w:p w14:paraId="64DC83DD" w14:textId="77777777" w:rsidR="00AB4185" w:rsidRPr="00AB4185" w:rsidRDefault="00AB4185" w:rsidP="00AB4185">
      <w:pPr>
        <w:pStyle w:val="NormalList"/>
        <w:numPr>
          <w:ilvl w:val="0"/>
          <w:numId w:val="25"/>
        </w:numPr>
      </w:pPr>
      <w:r w:rsidRPr="00AB4185">
        <w:rPr>
          <w:b/>
          <w:bCs/>
        </w:rPr>
        <w:t>Fixed-length file truncation:</w:t>
      </w:r>
      <w:r w:rsidRPr="00AB4185">
        <w:t xml:space="preserve"> miniSEED files on the card are stored in fixed-length blocks. Some recordings may not use the full block, leaving unused space at the end.</w:t>
      </w:r>
    </w:p>
    <w:p w14:paraId="7ABB8F45" w14:textId="77777777" w:rsidR="00AB4185" w:rsidRPr="00AB4185" w:rsidRDefault="00AB4185" w:rsidP="00AB4185">
      <w:r w:rsidRPr="00AB4185">
        <w:t>The MiniSEED Extractor reads the miniSEED files and creates new output files that:</w:t>
      </w:r>
    </w:p>
    <w:p w14:paraId="0874500B" w14:textId="77777777" w:rsidR="00AB4185" w:rsidRPr="00AB4185" w:rsidRDefault="00AB4185" w:rsidP="00AB4185">
      <w:pPr>
        <w:pStyle w:val="NormalList"/>
        <w:numPr>
          <w:ilvl w:val="0"/>
          <w:numId w:val="26"/>
        </w:numPr>
      </w:pPr>
      <w:r w:rsidRPr="00AB4185">
        <w:t>Contain only valid, chronological data blocks.</w:t>
      </w:r>
    </w:p>
    <w:p w14:paraId="712F60C7" w14:textId="77777777" w:rsidR="00AB4185" w:rsidRPr="00AB4185" w:rsidRDefault="00AB4185" w:rsidP="00AB4185">
      <w:pPr>
        <w:pStyle w:val="NormalList"/>
        <w:numPr>
          <w:ilvl w:val="0"/>
          <w:numId w:val="26"/>
        </w:numPr>
      </w:pPr>
      <w:r w:rsidRPr="00AB4185">
        <w:t>Truncate any unused or overwritten blocks, preventing inclusion of leftover data.</w:t>
      </w:r>
    </w:p>
    <w:p w14:paraId="41A0A7A2" w14:textId="3EEC4BC1" w:rsidR="00AB4185" w:rsidRDefault="00AB4185" w:rsidP="00AB4185">
      <w:r w:rsidRPr="00AB4185">
        <w:t>For full instructions on using the tool, see the</w:t>
      </w:r>
      <w:r w:rsidR="00955AEE">
        <w:t xml:space="preserve"> Discovery Manual. </w:t>
      </w:r>
    </w:p>
    <w:p w14:paraId="6910F869" w14:textId="77777777" w:rsidR="0079460B" w:rsidRPr="004E224F" w:rsidRDefault="0079460B" w:rsidP="003911B6">
      <w:pPr>
        <w:ind w:left="0"/>
        <w:rPr>
          <w:rStyle w:val="Code"/>
        </w:rPr>
      </w:pPr>
    </w:p>
    <w:sectPr w:rsidR="0079460B" w:rsidRPr="004E224F" w:rsidSect="0028120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F5118" w14:textId="77777777" w:rsidR="00DD39B9" w:rsidRDefault="00DD39B9" w:rsidP="0050717B">
      <w:pPr>
        <w:spacing w:after="0"/>
      </w:pPr>
      <w:r>
        <w:separator/>
      </w:r>
    </w:p>
  </w:endnote>
  <w:endnote w:type="continuationSeparator" w:id="0">
    <w:p w14:paraId="3A55EA74" w14:textId="77777777" w:rsidR="00DD39B9" w:rsidRDefault="00DD39B9" w:rsidP="005071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 Slab">
    <w:altName w:val="Roboto Slab"/>
    <w:charset w:val="00"/>
    <w:family w:val="auto"/>
    <w:pitch w:val="variable"/>
    <w:sig w:usb0="000004FF" w:usb1="8000405F" w:usb2="00000022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0A091" w14:textId="77777777" w:rsidR="00DD39B9" w:rsidRDefault="00DD39B9" w:rsidP="0050717B">
      <w:pPr>
        <w:spacing w:after="0"/>
      </w:pPr>
      <w:r>
        <w:separator/>
      </w:r>
    </w:p>
  </w:footnote>
  <w:footnote w:type="continuationSeparator" w:id="0">
    <w:p w14:paraId="014B4725" w14:textId="77777777" w:rsidR="00DD39B9" w:rsidRDefault="00DD39B9" w:rsidP="005071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13F9"/>
    <w:multiLevelType w:val="hybridMultilevel"/>
    <w:tmpl w:val="D434604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E1A2807"/>
    <w:multiLevelType w:val="hybridMultilevel"/>
    <w:tmpl w:val="93A6B078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E8D5B92"/>
    <w:multiLevelType w:val="multilevel"/>
    <w:tmpl w:val="9454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A2928"/>
    <w:multiLevelType w:val="multilevel"/>
    <w:tmpl w:val="3388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516BE"/>
    <w:multiLevelType w:val="multilevel"/>
    <w:tmpl w:val="4030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813E8"/>
    <w:multiLevelType w:val="hybridMultilevel"/>
    <w:tmpl w:val="BC64EA5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E2C3084"/>
    <w:multiLevelType w:val="multilevel"/>
    <w:tmpl w:val="053C2B6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1E03BF4"/>
    <w:multiLevelType w:val="hybridMultilevel"/>
    <w:tmpl w:val="AFE69CF8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63F046E"/>
    <w:multiLevelType w:val="hybridMultilevel"/>
    <w:tmpl w:val="39A86962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81973A4"/>
    <w:multiLevelType w:val="multilevel"/>
    <w:tmpl w:val="5FE4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24355"/>
    <w:multiLevelType w:val="hybridMultilevel"/>
    <w:tmpl w:val="A2B8EA7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8473FC4"/>
    <w:multiLevelType w:val="hybridMultilevel"/>
    <w:tmpl w:val="00561A80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0B80C6F"/>
    <w:multiLevelType w:val="hybridMultilevel"/>
    <w:tmpl w:val="81589A66"/>
    <w:lvl w:ilvl="0" w:tplc="0809000F">
      <w:start w:val="1"/>
      <w:numFmt w:val="decimal"/>
      <w:lvlText w:val="%1.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40C21F35"/>
    <w:multiLevelType w:val="multilevel"/>
    <w:tmpl w:val="B54A8286"/>
    <w:lvl w:ilvl="0">
      <w:start w:val="1"/>
      <w:numFmt w:val="decimal"/>
      <w:lvlText w:val="%1."/>
      <w:lvlJc w:val="left"/>
      <w:pPr>
        <w:ind w:left="1854" w:hanging="360"/>
      </w:pPr>
    </w:lvl>
    <w:lvl w:ilvl="1">
      <w:start w:val="1"/>
      <w:numFmt w:val="decimal"/>
      <w:lvlText w:val="%2."/>
      <w:lvlJc w:val="left"/>
      <w:pPr>
        <w:ind w:left="2214" w:hanging="360"/>
      </w:pPr>
    </w:lvl>
    <w:lvl w:ilvl="2">
      <w:start w:val="1"/>
      <w:numFmt w:val="decimal"/>
      <w:lvlText w:val="%3."/>
      <w:lvlJc w:val="left"/>
      <w:pPr>
        <w:ind w:left="2574" w:hanging="360"/>
      </w:pPr>
    </w:lvl>
    <w:lvl w:ilvl="3">
      <w:start w:val="1"/>
      <w:numFmt w:val="decimal"/>
      <w:lvlText w:val="%4."/>
      <w:lvlJc w:val="left"/>
      <w:pPr>
        <w:ind w:left="2934" w:hanging="360"/>
      </w:pPr>
    </w:lvl>
    <w:lvl w:ilvl="4">
      <w:start w:val="1"/>
      <w:numFmt w:val="decimal"/>
      <w:lvlText w:val="%5."/>
      <w:lvlJc w:val="left"/>
      <w:pPr>
        <w:ind w:left="3294" w:hanging="360"/>
      </w:pPr>
    </w:lvl>
    <w:lvl w:ilvl="5">
      <w:start w:val="1"/>
      <w:numFmt w:val="decimal"/>
      <w:lvlText w:val="%6."/>
      <w:lvlJc w:val="left"/>
      <w:pPr>
        <w:ind w:left="3654" w:hanging="360"/>
      </w:pPr>
    </w:lvl>
    <w:lvl w:ilvl="6">
      <w:start w:val="1"/>
      <w:numFmt w:val="decimal"/>
      <w:lvlText w:val="%7."/>
      <w:lvlJc w:val="left"/>
      <w:pPr>
        <w:ind w:left="4014" w:hanging="360"/>
      </w:pPr>
    </w:lvl>
    <w:lvl w:ilvl="7">
      <w:start w:val="1"/>
      <w:numFmt w:val="decimal"/>
      <w:lvlText w:val="%8."/>
      <w:lvlJc w:val="left"/>
      <w:pPr>
        <w:ind w:left="4374" w:hanging="360"/>
      </w:pPr>
    </w:lvl>
    <w:lvl w:ilvl="8">
      <w:start w:val="1"/>
      <w:numFmt w:val="decimal"/>
      <w:lvlText w:val="%9."/>
      <w:lvlJc w:val="left"/>
      <w:pPr>
        <w:ind w:left="4734" w:hanging="360"/>
      </w:pPr>
    </w:lvl>
  </w:abstractNum>
  <w:abstractNum w:abstractNumId="14" w15:restartNumberingAfterBreak="0">
    <w:nsid w:val="447467DF"/>
    <w:multiLevelType w:val="hybridMultilevel"/>
    <w:tmpl w:val="64E2C368"/>
    <w:lvl w:ilvl="0" w:tplc="0809000F">
      <w:start w:val="1"/>
      <w:numFmt w:val="decimal"/>
      <w:lvlText w:val="%1.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4D3A7CC6"/>
    <w:multiLevelType w:val="hybridMultilevel"/>
    <w:tmpl w:val="0E984D26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3203A55"/>
    <w:multiLevelType w:val="hybridMultilevel"/>
    <w:tmpl w:val="210296C0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7051B7C"/>
    <w:multiLevelType w:val="hybridMultilevel"/>
    <w:tmpl w:val="605637D2"/>
    <w:lvl w:ilvl="0" w:tplc="0809000F">
      <w:start w:val="1"/>
      <w:numFmt w:val="decimal"/>
      <w:lvlText w:val="%1.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59084F67"/>
    <w:multiLevelType w:val="multilevel"/>
    <w:tmpl w:val="BBE4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D96E2C"/>
    <w:multiLevelType w:val="hybridMultilevel"/>
    <w:tmpl w:val="A170B1B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6A3077C6"/>
    <w:multiLevelType w:val="multilevel"/>
    <w:tmpl w:val="7F484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101EF7"/>
    <w:multiLevelType w:val="hybridMultilevel"/>
    <w:tmpl w:val="48B25E60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6BA84A10"/>
    <w:multiLevelType w:val="multilevel"/>
    <w:tmpl w:val="1C04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95429"/>
    <w:multiLevelType w:val="hybridMultilevel"/>
    <w:tmpl w:val="DCF8C72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58B37FA"/>
    <w:multiLevelType w:val="hybridMultilevel"/>
    <w:tmpl w:val="521A34F0"/>
    <w:lvl w:ilvl="0" w:tplc="29040BFC">
      <w:start w:val="1"/>
      <w:numFmt w:val="bullet"/>
      <w:pStyle w:val="BulletPoin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5" w15:restartNumberingAfterBreak="0">
    <w:nsid w:val="7D324A1D"/>
    <w:multiLevelType w:val="hybridMultilevel"/>
    <w:tmpl w:val="DFE28148"/>
    <w:lvl w:ilvl="0" w:tplc="0809000F">
      <w:start w:val="1"/>
      <w:numFmt w:val="decimal"/>
      <w:lvlText w:val="%1."/>
      <w:lvlJc w:val="lef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E24018F"/>
    <w:multiLevelType w:val="hybridMultilevel"/>
    <w:tmpl w:val="CE08B3F8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663773664">
    <w:abstractNumId w:val="24"/>
  </w:num>
  <w:num w:numId="2" w16cid:durableId="1367294275">
    <w:abstractNumId w:val="6"/>
  </w:num>
  <w:num w:numId="3" w16cid:durableId="442581280">
    <w:abstractNumId w:val="5"/>
  </w:num>
  <w:num w:numId="4" w16cid:durableId="1717508649">
    <w:abstractNumId w:val="12"/>
  </w:num>
  <w:num w:numId="5" w16cid:durableId="1949922672">
    <w:abstractNumId w:val="15"/>
  </w:num>
  <w:num w:numId="6" w16cid:durableId="55933965">
    <w:abstractNumId w:val="16"/>
  </w:num>
  <w:num w:numId="7" w16cid:durableId="402023229">
    <w:abstractNumId w:val="17"/>
  </w:num>
  <w:num w:numId="8" w16cid:durableId="1186597577">
    <w:abstractNumId w:val="13"/>
  </w:num>
  <w:num w:numId="9" w16cid:durableId="751439218">
    <w:abstractNumId w:val="7"/>
  </w:num>
  <w:num w:numId="10" w16cid:durableId="1006440548">
    <w:abstractNumId w:val="13"/>
    <w:lvlOverride w:ilvl="0">
      <w:startOverride w:val="1"/>
    </w:lvlOverride>
  </w:num>
  <w:num w:numId="11" w16cid:durableId="699236288">
    <w:abstractNumId w:val="14"/>
  </w:num>
  <w:num w:numId="12" w16cid:durableId="1175534751">
    <w:abstractNumId w:val="20"/>
  </w:num>
  <w:num w:numId="13" w16cid:durableId="1938905784">
    <w:abstractNumId w:val="25"/>
  </w:num>
  <w:num w:numId="14" w16cid:durableId="616642146">
    <w:abstractNumId w:val="18"/>
  </w:num>
  <w:num w:numId="15" w16cid:durableId="1725832192">
    <w:abstractNumId w:val="21"/>
  </w:num>
  <w:num w:numId="16" w16cid:durableId="1826242947">
    <w:abstractNumId w:val="0"/>
  </w:num>
  <w:num w:numId="17" w16cid:durableId="1420712267">
    <w:abstractNumId w:val="9"/>
  </w:num>
  <w:num w:numId="18" w16cid:durableId="1809009295">
    <w:abstractNumId w:val="22"/>
  </w:num>
  <w:num w:numId="19" w16cid:durableId="1770850685">
    <w:abstractNumId w:val="3"/>
  </w:num>
  <w:num w:numId="20" w16cid:durableId="1290238434">
    <w:abstractNumId w:val="10"/>
  </w:num>
  <w:num w:numId="21" w16cid:durableId="331228228">
    <w:abstractNumId w:val="23"/>
  </w:num>
  <w:num w:numId="22" w16cid:durableId="1718314506">
    <w:abstractNumId w:val="19"/>
  </w:num>
  <w:num w:numId="23" w16cid:durableId="212156049">
    <w:abstractNumId w:val="4"/>
  </w:num>
  <w:num w:numId="24" w16cid:durableId="1802455384">
    <w:abstractNumId w:val="2"/>
  </w:num>
  <w:num w:numId="25" w16cid:durableId="693506025">
    <w:abstractNumId w:val="26"/>
  </w:num>
  <w:num w:numId="26" w16cid:durableId="811210383">
    <w:abstractNumId w:val="8"/>
  </w:num>
  <w:num w:numId="27" w16cid:durableId="1470587393">
    <w:abstractNumId w:val="1"/>
  </w:num>
  <w:num w:numId="28" w16cid:durableId="49580055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B0"/>
    <w:rsid w:val="000032C8"/>
    <w:rsid w:val="00022722"/>
    <w:rsid w:val="00052E60"/>
    <w:rsid w:val="00061C15"/>
    <w:rsid w:val="00077CD9"/>
    <w:rsid w:val="000A4168"/>
    <w:rsid w:val="000D3C54"/>
    <w:rsid w:val="000F31DC"/>
    <w:rsid w:val="00105010"/>
    <w:rsid w:val="001123B6"/>
    <w:rsid w:val="00113DB3"/>
    <w:rsid w:val="001237D7"/>
    <w:rsid w:val="00127ACE"/>
    <w:rsid w:val="00152F98"/>
    <w:rsid w:val="00170C12"/>
    <w:rsid w:val="00176628"/>
    <w:rsid w:val="0019197C"/>
    <w:rsid w:val="001930A7"/>
    <w:rsid w:val="00195AFE"/>
    <w:rsid w:val="001B77A7"/>
    <w:rsid w:val="001D1D84"/>
    <w:rsid w:val="001D4714"/>
    <w:rsid w:val="001F7075"/>
    <w:rsid w:val="001F70A8"/>
    <w:rsid w:val="00207E82"/>
    <w:rsid w:val="002116A6"/>
    <w:rsid w:val="002160F8"/>
    <w:rsid w:val="00242892"/>
    <w:rsid w:val="00243A9F"/>
    <w:rsid w:val="00266917"/>
    <w:rsid w:val="0028006D"/>
    <w:rsid w:val="00281209"/>
    <w:rsid w:val="002A60AA"/>
    <w:rsid w:val="002E162B"/>
    <w:rsid w:val="00331B14"/>
    <w:rsid w:val="00332204"/>
    <w:rsid w:val="0034015F"/>
    <w:rsid w:val="003438C6"/>
    <w:rsid w:val="00361339"/>
    <w:rsid w:val="00365477"/>
    <w:rsid w:val="0038317B"/>
    <w:rsid w:val="003911B6"/>
    <w:rsid w:val="003D794B"/>
    <w:rsid w:val="0040299B"/>
    <w:rsid w:val="0041257E"/>
    <w:rsid w:val="00434934"/>
    <w:rsid w:val="00452EDA"/>
    <w:rsid w:val="00455528"/>
    <w:rsid w:val="004833B6"/>
    <w:rsid w:val="00492743"/>
    <w:rsid w:val="004A4FDE"/>
    <w:rsid w:val="004B477B"/>
    <w:rsid w:val="004B70B6"/>
    <w:rsid w:val="004C0083"/>
    <w:rsid w:val="004D1C51"/>
    <w:rsid w:val="004D3EC3"/>
    <w:rsid w:val="004D7CAC"/>
    <w:rsid w:val="004E224F"/>
    <w:rsid w:val="004F0970"/>
    <w:rsid w:val="004F4FA9"/>
    <w:rsid w:val="0050717B"/>
    <w:rsid w:val="00533042"/>
    <w:rsid w:val="005536D5"/>
    <w:rsid w:val="00556DC4"/>
    <w:rsid w:val="005D6F25"/>
    <w:rsid w:val="006030EC"/>
    <w:rsid w:val="00605426"/>
    <w:rsid w:val="0063137A"/>
    <w:rsid w:val="0063288F"/>
    <w:rsid w:val="00634325"/>
    <w:rsid w:val="006523ED"/>
    <w:rsid w:val="00677AFD"/>
    <w:rsid w:val="00694279"/>
    <w:rsid w:val="00694B23"/>
    <w:rsid w:val="00696C7D"/>
    <w:rsid w:val="006F1DCB"/>
    <w:rsid w:val="006F7EB0"/>
    <w:rsid w:val="00723F41"/>
    <w:rsid w:val="00734A09"/>
    <w:rsid w:val="007468FD"/>
    <w:rsid w:val="00747C2D"/>
    <w:rsid w:val="007626C7"/>
    <w:rsid w:val="0076388A"/>
    <w:rsid w:val="00764C65"/>
    <w:rsid w:val="0078512A"/>
    <w:rsid w:val="00787DF7"/>
    <w:rsid w:val="0079174E"/>
    <w:rsid w:val="0079460B"/>
    <w:rsid w:val="00797B9C"/>
    <w:rsid w:val="007A52A3"/>
    <w:rsid w:val="007C4A3B"/>
    <w:rsid w:val="007D22D3"/>
    <w:rsid w:val="007E562A"/>
    <w:rsid w:val="007E6A23"/>
    <w:rsid w:val="00802378"/>
    <w:rsid w:val="008131CF"/>
    <w:rsid w:val="008342C8"/>
    <w:rsid w:val="00881928"/>
    <w:rsid w:val="008A71FA"/>
    <w:rsid w:val="008D4ADA"/>
    <w:rsid w:val="008E27AE"/>
    <w:rsid w:val="008E2B99"/>
    <w:rsid w:val="008F058D"/>
    <w:rsid w:val="008F4339"/>
    <w:rsid w:val="00916DC2"/>
    <w:rsid w:val="00925CBB"/>
    <w:rsid w:val="00947050"/>
    <w:rsid w:val="00955AEE"/>
    <w:rsid w:val="00957FE2"/>
    <w:rsid w:val="00981B11"/>
    <w:rsid w:val="009B0922"/>
    <w:rsid w:val="009C3D2A"/>
    <w:rsid w:val="00A00536"/>
    <w:rsid w:val="00A36BBD"/>
    <w:rsid w:val="00A50268"/>
    <w:rsid w:val="00A94C23"/>
    <w:rsid w:val="00AA44AE"/>
    <w:rsid w:val="00AB4185"/>
    <w:rsid w:val="00AB6EC4"/>
    <w:rsid w:val="00AC67D2"/>
    <w:rsid w:val="00AF0AEB"/>
    <w:rsid w:val="00AF4978"/>
    <w:rsid w:val="00AF5417"/>
    <w:rsid w:val="00B14561"/>
    <w:rsid w:val="00B60370"/>
    <w:rsid w:val="00B61896"/>
    <w:rsid w:val="00BB7B26"/>
    <w:rsid w:val="00BC1D0C"/>
    <w:rsid w:val="00BC5D17"/>
    <w:rsid w:val="00BD6AEF"/>
    <w:rsid w:val="00C3324E"/>
    <w:rsid w:val="00C36C23"/>
    <w:rsid w:val="00C475E7"/>
    <w:rsid w:val="00C5184B"/>
    <w:rsid w:val="00C620CD"/>
    <w:rsid w:val="00C65A8F"/>
    <w:rsid w:val="00C6774E"/>
    <w:rsid w:val="00CC4FCB"/>
    <w:rsid w:val="00CE70B9"/>
    <w:rsid w:val="00D15833"/>
    <w:rsid w:val="00D179FF"/>
    <w:rsid w:val="00D24DD2"/>
    <w:rsid w:val="00D36961"/>
    <w:rsid w:val="00D801CC"/>
    <w:rsid w:val="00D84174"/>
    <w:rsid w:val="00DC770B"/>
    <w:rsid w:val="00DD39B9"/>
    <w:rsid w:val="00DD5FC0"/>
    <w:rsid w:val="00DF08C0"/>
    <w:rsid w:val="00E070C1"/>
    <w:rsid w:val="00E12991"/>
    <w:rsid w:val="00E232D0"/>
    <w:rsid w:val="00E413DD"/>
    <w:rsid w:val="00E67AF1"/>
    <w:rsid w:val="00E70C03"/>
    <w:rsid w:val="00EB64F9"/>
    <w:rsid w:val="00EF59EC"/>
    <w:rsid w:val="00F32BE4"/>
    <w:rsid w:val="00F34107"/>
    <w:rsid w:val="00F4065E"/>
    <w:rsid w:val="00F41449"/>
    <w:rsid w:val="00F52E25"/>
    <w:rsid w:val="00F5498F"/>
    <w:rsid w:val="00F574FE"/>
    <w:rsid w:val="00F67816"/>
    <w:rsid w:val="00F702F4"/>
    <w:rsid w:val="00F80557"/>
    <w:rsid w:val="00F86E20"/>
    <w:rsid w:val="00FE5245"/>
    <w:rsid w:val="00FF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4D049"/>
  <w15:chartTrackingRefBased/>
  <w15:docId w15:val="{71D71C2A-E984-47F0-856A-CF83D7C0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Roboto Slab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BD"/>
    <w:pPr>
      <w:suppressAutoHyphens/>
      <w:autoSpaceDN w:val="0"/>
      <w:spacing w:after="150" w:line="240" w:lineRule="auto"/>
      <w:ind w:left="567"/>
      <w:textAlignment w:val="baseline"/>
    </w:pPr>
    <w:rPr>
      <w:rFonts w:ascii="Roboto Slab" w:hAnsi="Roboto Slab" w:cs="Roboto Slab"/>
      <w:kern w:val="3"/>
      <w:sz w:val="21"/>
      <w:szCs w:val="24"/>
      <w:lang w:eastAsia="en-GB"/>
    </w:rPr>
  </w:style>
  <w:style w:type="paragraph" w:styleId="Heading1">
    <w:name w:val="heading 1"/>
    <w:next w:val="Normal"/>
    <w:link w:val="Heading1Char"/>
    <w:uiPriority w:val="7"/>
    <w:qFormat/>
    <w:rsid w:val="00F5498F"/>
    <w:pPr>
      <w:keepNext/>
      <w:pageBreakBefore/>
      <w:numPr>
        <w:numId w:val="2"/>
      </w:numPr>
      <w:pBdr>
        <w:top w:val="single" w:sz="18" w:space="0" w:color="82BC00"/>
        <w:left w:val="single" w:sz="18" w:space="0" w:color="82BC00"/>
        <w:bottom w:val="single" w:sz="18" w:space="0" w:color="82BC00"/>
        <w:right w:val="single" w:sz="18" w:space="0" w:color="82BC00"/>
      </w:pBdr>
      <w:spacing w:before="240" w:after="120" w:line="240" w:lineRule="auto"/>
      <w:outlineLvl w:val="0"/>
    </w:pPr>
    <w:rPr>
      <w:rFonts w:ascii="Arial" w:eastAsia="Arial" w:hAnsi="Arial" w:cs="Arial"/>
      <w:b/>
      <w:bCs/>
      <w:color w:val="006EB7"/>
      <w:kern w:val="3"/>
      <w:sz w:val="44"/>
      <w:szCs w:val="28"/>
      <w:lang w:eastAsia="en-GB"/>
    </w:rPr>
  </w:style>
  <w:style w:type="paragraph" w:styleId="Heading2">
    <w:name w:val="heading 2"/>
    <w:next w:val="Normal"/>
    <w:link w:val="Heading2Char"/>
    <w:uiPriority w:val="7"/>
    <w:qFormat/>
    <w:rsid w:val="001D1D84"/>
    <w:pPr>
      <w:keepNext/>
      <w:numPr>
        <w:ilvl w:val="1"/>
        <w:numId w:val="2"/>
      </w:numPr>
      <w:pBdr>
        <w:top w:val="single" w:sz="18" w:space="8" w:color="82BC00"/>
      </w:pBdr>
      <w:outlineLvl w:val="1"/>
    </w:pPr>
    <w:rPr>
      <w:rFonts w:ascii="Arial" w:eastAsia="Lucida Sans Unicode" w:hAnsi="Arial" w:cs="Tahoma"/>
      <w:b/>
      <w:bCs/>
      <w:color w:val="006EB7"/>
      <w:kern w:val="3"/>
      <w:sz w:val="36"/>
      <w:szCs w:val="36"/>
      <w:lang w:eastAsia="en-GB"/>
    </w:rPr>
  </w:style>
  <w:style w:type="paragraph" w:styleId="Heading3">
    <w:name w:val="heading 3"/>
    <w:next w:val="Normal"/>
    <w:link w:val="Heading3Char"/>
    <w:uiPriority w:val="7"/>
    <w:qFormat/>
    <w:rsid w:val="00061C15"/>
    <w:pPr>
      <w:numPr>
        <w:ilvl w:val="2"/>
        <w:numId w:val="2"/>
      </w:numPr>
      <w:pBdr>
        <w:top w:val="single" w:sz="18" w:space="6" w:color="82BC00"/>
      </w:pBdr>
      <w:spacing w:before="160" w:line="240" w:lineRule="auto"/>
      <w:outlineLvl w:val="2"/>
    </w:pPr>
    <w:rPr>
      <w:rFonts w:ascii="Arial" w:eastAsia="Lucida Sans Unicode" w:hAnsi="Arial" w:cs="Roboto Slab"/>
      <w:b/>
      <w:bCs/>
      <w:color w:val="006EB7"/>
      <w:kern w:val="3"/>
      <w:sz w:val="28"/>
      <w:szCs w:val="24"/>
      <w:lang w:eastAsia="en-GB"/>
    </w:rPr>
  </w:style>
  <w:style w:type="paragraph" w:styleId="Heading4">
    <w:name w:val="heading 4"/>
    <w:next w:val="Normal"/>
    <w:link w:val="Heading4Char"/>
    <w:uiPriority w:val="7"/>
    <w:qFormat/>
    <w:rsid w:val="004F4FA9"/>
    <w:pPr>
      <w:numPr>
        <w:ilvl w:val="3"/>
        <w:numId w:val="2"/>
      </w:numPr>
      <w:pBdr>
        <w:top w:val="single" w:sz="18" w:space="4" w:color="82BC00"/>
      </w:pBdr>
      <w:spacing w:line="240" w:lineRule="auto"/>
      <w:outlineLvl w:val="3"/>
    </w:pPr>
    <w:rPr>
      <w:rFonts w:ascii="Arial" w:eastAsia="Arial" w:hAnsi="Arial" w:cs="Arial"/>
      <w:b/>
      <w:bCs/>
      <w:iCs/>
      <w:color w:val="006EB7"/>
      <w:kern w:val="3"/>
      <w:sz w:val="24"/>
      <w:szCs w:val="24"/>
      <w:lang w:eastAsia="en-GB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365477"/>
    <w:pPr>
      <w:pBdr>
        <w:top w:val="single" w:sz="2" w:space="6" w:color="82BC00"/>
      </w:pBdr>
      <w:ind w:right="1134"/>
      <w:outlineLvl w:val="4"/>
    </w:pPr>
    <w:rPr>
      <w:rFonts w:eastAsia="Arial" w:cs="Arial"/>
      <w:b/>
      <w:bCs/>
      <w:color w:val="006EB7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365477"/>
    <w:pPr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semiHidden/>
    <w:rsid w:val="00365477"/>
    <w:pPr>
      <w:outlineLvl w:val="6"/>
    </w:pPr>
    <w:rPr>
      <w:b/>
      <w:bCs/>
    </w:rPr>
  </w:style>
  <w:style w:type="paragraph" w:styleId="Heading8">
    <w:name w:val="heading 8"/>
    <w:basedOn w:val="Normal"/>
    <w:next w:val="Normal"/>
    <w:link w:val="Heading8Char"/>
    <w:semiHidden/>
    <w:rsid w:val="00365477"/>
    <w:pPr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semiHidden/>
    <w:rsid w:val="00365477"/>
    <w:pPr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Point">
    <w:name w:val="Bullet Point"/>
    <w:basedOn w:val="ListParagraph"/>
    <w:link w:val="BulletPointChar"/>
    <w:uiPriority w:val="9"/>
    <w:semiHidden/>
    <w:qFormat/>
    <w:rsid w:val="00365477"/>
    <w:pPr>
      <w:numPr>
        <w:numId w:val="1"/>
      </w:numPr>
      <w:spacing w:after="210" w:line="360" w:lineRule="auto"/>
    </w:pPr>
    <w:rPr>
      <w:color w:val="000000" w:themeColor="text1"/>
    </w:rPr>
  </w:style>
  <w:style w:type="character" w:customStyle="1" w:styleId="BulletPointChar">
    <w:name w:val="Bullet Point Char"/>
    <w:basedOn w:val="DefaultParagraphFont"/>
    <w:link w:val="BulletPoint"/>
    <w:uiPriority w:val="9"/>
    <w:semiHidden/>
    <w:rsid w:val="004D7CAC"/>
    <w:rPr>
      <w:rFonts w:ascii="Roboto Slab" w:hAnsi="Roboto Slab" w:cs="Roboto Slab"/>
      <w:color w:val="000000" w:themeColor="text1"/>
      <w:kern w:val="3"/>
      <w:sz w:val="21"/>
      <w:szCs w:val="24"/>
      <w:lang w:eastAsia="en-GB"/>
    </w:rPr>
  </w:style>
  <w:style w:type="paragraph" w:styleId="ListParagraph">
    <w:name w:val="List Paragraph"/>
    <w:basedOn w:val="Normal"/>
    <w:uiPriority w:val="34"/>
    <w:semiHidden/>
    <w:qFormat/>
    <w:rsid w:val="00365477"/>
    <w:pPr>
      <w:ind w:left="720"/>
      <w:contextualSpacing/>
    </w:pPr>
  </w:style>
  <w:style w:type="paragraph" w:customStyle="1" w:styleId="Context">
    <w:name w:val="Context"/>
    <w:basedOn w:val="Normal"/>
    <w:link w:val="ContextChar"/>
    <w:uiPriority w:val="10"/>
    <w:semiHidden/>
    <w:qFormat/>
    <w:rsid w:val="00365477"/>
    <w:rPr>
      <w:b/>
      <w:color w:val="000000" w:themeColor="text1"/>
    </w:rPr>
  </w:style>
  <w:style w:type="character" w:customStyle="1" w:styleId="ContextChar">
    <w:name w:val="Context Char"/>
    <w:basedOn w:val="DefaultParagraphFont"/>
    <w:link w:val="Context"/>
    <w:uiPriority w:val="10"/>
    <w:semiHidden/>
    <w:rsid w:val="004D7CAC"/>
    <w:rPr>
      <w:rFonts w:ascii="Roboto Slab" w:hAnsi="Roboto Slab" w:cs="Roboto Slab"/>
      <w:b/>
      <w:color w:val="000000" w:themeColor="text1"/>
      <w:kern w:val="3"/>
      <w:sz w:val="21"/>
      <w:szCs w:val="24"/>
      <w:lang w:eastAsia="en-GB"/>
    </w:rPr>
  </w:style>
  <w:style w:type="paragraph" w:customStyle="1" w:styleId="FooterNormal">
    <w:name w:val="Footer Normal"/>
    <w:basedOn w:val="Footer"/>
    <w:uiPriority w:val="9"/>
    <w:semiHidden/>
    <w:qFormat/>
    <w:rsid w:val="00365477"/>
    <w:pPr>
      <w:suppressLineNumbers/>
      <w:shd w:val="clear" w:color="auto" w:fill="006EB7"/>
      <w:tabs>
        <w:tab w:val="clear" w:pos="4513"/>
        <w:tab w:val="clear" w:pos="9026"/>
        <w:tab w:val="center" w:pos="4986"/>
        <w:tab w:val="right" w:pos="9972"/>
      </w:tabs>
      <w:ind w:left="0"/>
    </w:pPr>
    <w:rPr>
      <w:color w:val="FFFFFF"/>
      <w:sz w:val="18"/>
      <w:szCs w:val="18"/>
    </w:rPr>
  </w:style>
  <w:style w:type="paragraph" w:styleId="Footer">
    <w:name w:val="footer"/>
    <w:basedOn w:val="Normal"/>
    <w:link w:val="FooterChar"/>
    <w:unhideWhenUsed/>
    <w:rsid w:val="0036547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65477"/>
    <w:rPr>
      <w:rFonts w:ascii="Roboto Slab" w:hAnsi="Roboto Slab" w:cs="Roboto Slab"/>
      <w:color w:val="1E1E1C"/>
      <w:kern w:val="3"/>
      <w:sz w:val="21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7"/>
    <w:rsid w:val="001D1D84"/>
    <w:rPr>
      <w:rFonts w:ascii="Arial" w:eastAsia="Lucida Sans Unicode" w:hAnsi="Arial" w:cs="Tahoma"/>
      <w:b/>
      <w:bCs/>
      <w:color w:val="006EB7"/>
      <w:kern w:val="3"/>
      <w:sz w:val="36"/>
      <w:szCs w:val="36"/>
      <w:lang w:eastAsia="en-GB"/>
    </w:rPr>
  </w:style>
  <w:style w:type="character" w:customStyle="1" w:styleId="Heading1Char">
    <w:name w:val="Heading 1 Char"/>
    <w:basedOn w:val="DefaultParagraphFont"/>
    <w:link w:val="Heading1"/>
    <w:uiPriority w:val="7"/>
    <w:rsid w:val="009B0922"/>
    <w:rPr>
      <w:rFonts w:ascii="Arial" w:eastAsia="Arial" w:hAnsi="Arial" w:cs="Arial"/>
      <w:b/>
      <w:bCs/>
      <w:color w:val="006EB7"/>
      <w:kern w:val="3"/>
      <w:sz w:val="44"/>
      <w:szCs w:val="28"/>
      <w:lang w:eastAsia="en-GB"/>
    </w:rPr>
  </w:style>
  <w:style w:type="character" w:customStyle="1" w:styleId="Heading3Char">
    <w:name w:val="Heading 3 Char"/>
    <w:basedOn w:val="DefaultParagraphFont"/>
    <w:link w:val="Heading3"/>
    <w:uiPriority w:val="7"/>
    <w:rsid w:val="00061C15"/>
    <w:rPr>
      <w:rFonts w:ascii="Arial" w:eastAsia="Lucida Sans Unicode" w:hAnsi="Arial" w:cs="Roboto Slab"/>
      <w:b/>
      <w:bCs/>
      <w:color w:val="006EB7"/>
      <w:kern w:val="3"/>
      <w:sz w:val="28"/>
      <w:szCs w:val="24"/>
      <w:lang w:eastAsia="en-GB"/>
    </w:rPr>
  </w:style>
  <w:style w:type="character" w:customStyle="1" w:styleId="Heading4Char">
    <w:name w:val="Heading 4 Char"/>
    <w:basedOn w:val="DefaultParagraphFont"/>
    <w:link w:val="Heading4"/>
    <w:uiPriority w:val="7"/>
    <w:rsid w:val="004F4FA9"/>
    <w:rPr>
      <w:rFonts w:ascii="Arial" w:eastAsia="Arial" w:hAnsi="Arial" w:cs="Arial"/>
      <w:b/>
      <w:bCs/>
      <w:iCs/>
      <w:color w:val="006EB7"/>
      <w:kern w:val="3"/>
      <w:sz w:val="24"/>
      <w:szCs w:val="24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CAC"/>
    <w:rPr>
      <w:rFonts w:ascii="Arial" w:eastAsia="Arial" w:hAnsi="Arial" w:cs="Arial"/>
      <w:b/>
      <w:bCs/>
      <w:color w:val="006EB7"/>
      <w:kern w:val="3"/>
      <w:sz w:val="21"/>
      <w:szCs w:val="24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CAC"/>
    <w:rPr>
      <w:rFonts w:ascii="Roboto Slab" w:hAnsi="Roboto Slab" w:cs="Roboto Slab"/>
      <w:b/>
      <w:bCs/>
      <w:color w:val="1E1E1C"/>
      <w:kern w:val="3"/>
      <w:sz w:val="21"/>
      <w:szCs w:val="24"/>
      <w:lang w:eastAsia="en-GB"/>
    </w:rPr>
  </w:style>
  <w:style w:type="character" w:customStyle="1" w:styleId="Heading7Char">
    <w:name w:val="Heading 7 Char"/>
    <w:basedOn w:val="DefaultParagraphFont"/>
    <w:link w:val="Heading7"/>
    <w:semiHidden/>
    <w:rsid w:val="004D7CAC"/>
    <w:rPr>
      <w:rFonts w:ascii="Roboto Slab" w:hAnsi="Roboto Slab" w:cs="Roboto Slab"/>
      <w:b/>
      <w:bCs/>
      <w:color w:val="1E1E1C"/>
      <w:kern w:val="3"/>
      <w:sz w:val="21"/>
      <w:szCs w:val="24"/>
      <w:lang w:eastAsia="en-GB"/>
    </w:rPr>
  </w:style>
  <w:style w:type="character" w:customStyle="1" w:styleId="Heading8Char">
    <w:name w:val="Heading 8 Char"/>
    <w:basedOn w:val="DefaultParagraphFont"/>
    <w:link w:val="Heading8"/>
    <w:semiHidden/>
    <w:rsid w:val="004D7CAC"/>
    <w:rPr>
      <w:rFonts w:ascii="Roboto Slab" w:hAnsi="Roboto Slab" w:cs="Roboto Slab"/>
      <w:b/>
      <w:bCs/>
      <w:color w:val="1E1E1C"/>
      <w:kern w:val="3"/>
      <w:sz w:val="21"/>
      <w:szCs w:val="24"/>
      <w:lang w:eastAsia="en-GB"/>
    </w:rPr>
  </w:style>
  <w:style w:type="character" w:customStyle="1" w:styleId="Heading9Char">
    <w:name w:val="Heading 9 Char"/>
    <w:basedOn w:val="DefaultParagraphFont"/>
    <w:link w:val="Heading9"/>
    <w:semiHidden/>
    <w:rsid w:val="004D7CAC"/>
    <w:rPr>
      <w:rFonts w:ascii="Roboto Slab" w:hAnsi="Roboto Slab" w:cs="Roboto Slab"/>
      <w:b/>
      <w:bCs/>
      <w:color w:val="1E1E1C"/>
      <w:kern w:val="3"/>
      <w:sz w:val="21"/>
      <w:szCs w:val="24"/>
      <w:lang w:eastAsia="en-GB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B61896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4D7CAC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customStyle="1" w:styleId="Title1">
    <w:name w:val="Title 1"/>
    <w:uiPriority w:val="8"/>
    <w:qFormat/>
    <w:rsid w:val="001D4714"/>
    <w:pPr>
      <w:spacing w:after="240" w:line="276" w:lineRule="auto"/>
    </w:pPr>
    <w:rPr>
      <w:rFonts w:ascii="Arial" w:hAnsi="Arial" w:cs="Roboto Slab"/>
      <w:b/>
      <w:color w:val="006EB7"/>
      <w:kern w:val="3"/>
      <w:sz w:val="72"/>
      <w:szCs w:val="24"/>
      <w:lang w:eastAsia="en-GB"/>
    </w:rPr>
  </w:style>
  <w:style w:type="paragraph" w:customStyle="1" w:styleId="Title2">
    <w:name w:val="Title 2"/>
    <w:uiPriority w:val="8"/>
    <w:qFormat/>
    <w:rsid w:val="00C5184B"/>
    <w:pPr>
      <w:spacing w:before="120" w:line="240" w:lineRule="auto"/>
    </w:pPr>
    <w:rPr>
      <w:rFonts w:ascii="Arial" w:hAnsi="Arial" w:cs="Roboto Slab"/>
      <w:b/>
      <w:i/>
      <w:color w:val="006EB7"/>
      <w:kern w:val="3"/>
      <w:sz w:val="44"/>
      <w:szCs w:val="24"/>
      <w:lang w:eastAsia="en-GB"/>
    </w:rPr>
  </w:style>
  <w:style w:type="paragraph" w:customStyle="1" w:styleId="Title3">
    <w:name w:val="Title 3"/>
    <w:uiPriority w:val="8"/>
    <w:qFormat/>
    <w:rsid w:val="00802378"/>
    <w:pPr>
      <w:spacing w:before="120" w:after="120" w:line="240" w:lineRule="auto"/>
    </w:pPr>
    <w:rPr>
      <w:rFonts w:ascii="Arial" w:hAnsi="Arial" w:cs="Roboto Slab"/>
      <w:i/>
      <w:color w:val="5585C4"/>
      <w:kern w:val="3"/>
      <w:sz w:val="24"/>
      <w:szCs w:val="24"/>
      <w:lang w:eastAsia="en-GB"/>
    </w:rPr>
  </w:style>
  <w:style w:type="paragraph" w:customStyle="1" w:styleId="Title4">
    <w:name w:val="Title 4"/>
    <w:uiPriority w:val="8"/>
    <w:qFormat/>
    <w:rsid w:val="004F0970"/>
    <w:pPr>
      <w:spacing w:before="120" w:after="60" w:line="240" w:lineRule="auto"/>
    </w:pPr>
    <w:rPr>
      <w:rFonts w:ascii="Arial" w:hAnsi="Arial" w:cs="Roboto Slab"/>
      <w:i/>
      <w:color w:val="7D9CD0"/>
      <w:kern w:val="3"/>
      <w:sz w:val="18"/>
      <w:szCs w:val="24"/>
      <w:lang w:eastAsia="en-GB"/>
    </w:rPr>
  </w:style>
  <w:style w:type="paragraph" w:customStyle="1" w:styleId="Break">
    <w:name w:val="Break"/>
    <w:uiPriority w:val="99"/>
    <w:qFormat/>
    <w:rsid w:val="002E162B"/>
    <w:pPr>
      <w:pBdr>
        <w:bottom w:val="single" w:sz="18" w:space="1" w:color="009BA9"/>
      </w:pBdr>
      <w:tabs>
        <w:tab w:val="left" w:pos="3248"/>
      </w:tabs>
      <w:spacing w:before="240" w:after="240" w:line="240" w:lineRule="auto"/>
    </w:pPr>
    <w:rPr>
      <w:rFonts w:ascii="Arial" w:hAnsi="Arial" w:cs="Roboto Slab"/>
      <w:color w:val="009BA9"/>
      <w:kern w:val="3"/>
      <w:sz w:val="24"/>
      <w:szCs w:val="24"/>
      <w:lang w:eastAsia="en-GB"/>
    </w:rPr>
  </w:style>
  <w:style w:type="paragraph" w:customStyle="1" w:styleId="CompanyInfo">
    <w:name w:val="Company Info"/>
    <w:uiPriority w:val="99"/>
    <w:qFormat/>
    <w:rsid w:val="00FF4FB3"/>
    <w:pPr>
      <w:shd w:val="clear" w:color="auto" w:fill="006EB7"/>
      <w:tabs>
        <w:tab w:val="left" w:pos="4504"/>
      </w:tabs>
      <w:spacing w:after="0" w:line="240" w:lineRule="auto"/>
    </w:pPr>
    <w:rPr>
      <w:rFonts w:ascii="Roboto Slab" w:hAnsi="Roboto Slab" w:cs="Roboto Slab"/>
      <w:color w:val="F8F9FB"/>
      <w:kern w:val="3"/>
      <w:sz w:val="18"/>
      <w:szCs w:val="24"/>
      <w:lang w:eastAsia="en-GB"/>
    </w:rPr>
  </w:style>
  <w:style w:type="character" w:customStyle="1" w:styleId="Code">
    <w:name w:val="Code"/>
    <w:uiPriority w:val="1"/>
    <w:qFormat/>
    <w:rsid w:val="007C4A3B"/>
    <w:rPr>
      <w:rFonts w:ascii="Consolas" w:hAnsi="Consolas"/>
      <w:b w:val="0"/>
      <w:sz w:val="20"/>
    </w:rPr>
  </w:style>
  <w:style w:type="table" w:styleId="TableGrid">
    <w:name w:val="Table Grid"/>
    <w:basedOn w:val="TableNormal"/>
    <w:uiPriority w:val="59"/>
    <w:rsid w:val="00F574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deCommand">
    <w:name w:val="Code Command"/>
    <w:basedOn w:val="Code"/>
    <w:uiPriority w:val="1"/>
    <w:qFormat/>
    <w:rsid w:val="007C4A3B"/>
    <w:rPr>
      <w:rFonts w:ascii="Consolas" w:hAnsi="Consolas"/>
      <w:b/>
      <w:sz w:val="20"/>
    </w:rPr>
  </w:style>
  <w:style w:type="character" w:customStyle="1" w:styleId="CodeVariable">
    <w:name w:val="Code Variable"/>
    <w:basedOn w:val="Code"/>
    <w:uiPriority w:val="1"/>
    <w:qFormat/>
    <w:rsid w:val="007C4A3B"/>
    <w:rPr>
      <w:rFonts w:ascii="Consolas" w:hAnsi="Consolas"/>
      <w:b/>
      <w:color w:val="006EB7"/>
      <w:sz w:val="20"/>
    </w:rPr>
  </w:style>
  <w:style w:type="character" w:customStyle="1" w:styleId="Button">
    <w:name w:val="Button"/>
    <w:basedOn w:val="DefaultParagraphFont"/>
    <w:uiPriority w:val="1"/>
    <w:qFormat/>
    <w:rsid w:val="00455528"/>
    <w:rPr>
      <w:rFonts w:ascii="Roboto Slab" w:hAnsi="Roboto Slab"/>
      <w:i w:val="0"/>
      <w:color w:val="auto"/>
      <w:spacing w:val="0"/>
      <w:kern w:val="16"/>
      <w:sz w:val="21"/>
      <w:bdr w:val="none" w:sz="0" w:space="0" w:color="auto"/>
      <w:shd w:val="clear" w:color="auto" w:fill="82BC00"/>
    </w:rPr>
  </w:style>
  <w:style w:type="paragraph" w:styleId="Header">
    <w:name w:val="header"/>
    <w:basedOn w:val="Normal"/>
    <w:link w:val="HeaderChar"/>
    <w:unhideWhenUsed/>
    <w:rsid w:val="0050717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0717B"/>
    <w:rPr>
      <w:rFonts w:ascii="Roboto Slab" w:hAnsi="Roboto Slab" w:cs="Roboto Slab"/>
      <w:color w:val="1E1E1C"/>
      <w:kern w:val="3"/>
      <w:sz w:val="21"/>
      <w:szCs w:val="24"/>
      <w:lang w:eastAsia="en-GB"/>
    </w:rPr>
  </w:style>
  <w:style w:type="paragraph" w:customStyle="1" w:styleId="NormalList">
    <w:name w:val="Normal List"/>
    <w:basedOn w:val="Normal"/>
    <w:qFormat/>
    <w:rsid w:val="00AC67D2"/>
    <w:pPr>
      <w:keepLines/>
    </w:pPr>
  </w:style>
  <w:style w:type="paragraph" w:customStyle="1" w:styleId="Textbody">
    <w:name w:val="Text body"/>
    <w:basedOn w:val="Normal"/>
    <w:link w:val="TextbodyChar"/>
    <w:rsid w:val="006030EC"/>
    <w:pPr>
      <w:spacing w:after="170"/>
      <w:ind w:left="1134"/>
    </w:pPr>
  </w:style>
  <w:style w:type="character" w:customStyle="1" w:styleId="TextbodyChar">
    <w:name w:val="Text body Char"/>
    <w:basedOn w:val="DefaultParagraphFont"/>
    <w:link w:val="Textbody"/>
    <w:rsid w:val="006030EC"/>
    <w:rPr>
      <w:rFonts w:ascii="Roboto Slab" w:hAnsi="Roboto Slab" w:cs="Roboto Slab"/>
      <w:kern w:val="3"/>
      <w:sz w:val="21"/>
      <w:szCs w:val="24"/>
      <w:lang w:eastAsia="en-GB"/>
    </w:rPr>
  </w:style>
  <w:style w:type="character" w:styleId="Hyperlink">
    <w:name w:val="Hyperlink"/>
    <w:basedOn w:val="DefaultParagraphFont"/>
    <w:uiPriority w:val="99"/>
    <w:rsid w:val="006030EC"/>
    <w:rPr>
      <w:color w:val="0563C1"/>
      <w:u w:val="single"/>
    </w:rPr>
  </w:style>
  <w:style w:type="paragraph" w:customStyle="1" w:styleId="MenuButton">
    <w:name w:val="MenuButton"/>
    <w:basedOn w:val="Normal"/>
    <w:link w:val="MenuButtonChar"/>
    <w:rsid w:val="008D4ADA"/>
    <w:pPr>
      <w:shd w:val="clear" w:color="auto" w:fill="FFC000" w:themeFill="accent4"/>
      <w:spacing w:after="170"/>
      <w:ind w:left="1134"/>
    </w:pPr>
    <w:rPr>
      <w:rFonts w:ascii="Segoe UI Historic" w:eastAsia="Segoe UI Historic" w:hAnsi="Segoe UI Historic" w:cs="Segoe UI Historic"/>
      <w:b/>
      <w:bCs/>
    </w:rPr>
  </w:style>
  <w:style w:type="character" w:customStyle="1" w:styleId="MenuButtonChar">
    <w:name w:val="MenuButton Char"/>
    <w:basedOn w:val="DefaultParagraphFont"/>
    <w:link w:val="MenuButton"/>
    <w:rsid w:val="008D4ADA"/>
    <w:rPr>
      <w:rFonts w:ascii="Segoe UI Historic" w:eastAsia="Segoe UI Historic" w:hAnsi="Segoe UI Historic" w:cs="Segoe UI Historic"/>
      <w:b/>
      <w:bCs/>
      <w:kern w:val="3"/>
      <w:sz w:val="21"/>
      <w:szCs w:val="24"/>
      <w:shd w:val="clear" w:color="auto" w:fill="FFC000" w:themeFill="accent4"/>
      <w:lang w:eastAsia="en-GB"/>
    </w:rPr>
  </w:style>
  <w:style w:type="character" w:customStyle="1" w:styleId="Teletype">
    <w:name w:val="Teletype"/>
    <w:rsid w:val="001D1D84"/>
    <w:rPr>
      <w:rFonts w:ascii="Courier New" w:eastAsia="Courier New" w:hAnsi="Courier New" w:cs="Courier New"/>
    </w:rPr>
  </w:style>
  <w:style w:type="paragraph" w:styleId="TOCHeading">
    <w:name w:val="TOC Heading"/>
    <w:next w:val="Normal"/>
    <w:uiPriority w:val="39"/>
    <w:unhideWhenUsed/>
    <w:qFormat/>
    <w:rsid w:val="007A52A3"/>
    <w:rPr>
      <w:rFonts w:ascii="Arial" w:hAnsi="Arial" w:cs="Roboto Slab"/>
      <w:b/>
      <w:i/>
      <w:color w:val="006EB7"/>
      <w:kern w:val="3"/>
      <w:sz w:val="44"/>
      <w:szCs w:val="24"/>
      <w:lang w:eastAsia="en-GB"/>
    </w:rPr>
  </w:style>
  <w:style w:type="paragraph" w:styleId="TOC1">
    <w:name w:val="toc 1"/>
    <w:next w:val="Normal"/>
    <w:autoRedefine/>
    <w:uiPriority w:val="39"/>
    <w:unhideWhenUsed/>
    <w:rsid w:val="00281209"/>
    <w:pPr>
      <w:pBdr>
        <w:top w:val="single" w:sz="18" w:space="17" w:color="82BC00"/>
      </w:pBdr>
      <w:tabs>
        <w:tab w:val="left" w:pos="709"/>
        <w:tab w:val="right" w:pos="9016"/>
      </w:tabs>
      <w:spacing w:before="397" w:after="100" w:line="240" w:lineRule="auto"/>
      <w:ind w:left="567" w:hanging="567"/>
    </w:pPr>
    <w:rPr>
      <w:rFonts w:ascii="Arial" w:eastAsia="Arial" w:hAnsi="Arial" w:cs="Arial"/>
      <w:b/>
      <w:bCs/>
      <w:noProof/>
      <w:color w:val="006EB7"/>
      <w:kern w:val="3"/>
      <w:sz w:val="32"/>
      <w:szCs w:val="28"/>
      <w:lang w:eastAsia="en-GB"/>
    </w:rPr>
  </w:style>
  <w:style w:type="paragraph" w:styleId="TOC2">
    <w:name w:val="toc 2"/>
    <w:next w:val="Normal"/>
    <w:autoRedefine/>
    <w:uiPriority w:val="39"/>
    <w:unhideWhenUsed/>
    <w:rsid w:val="00243A9F"/>
    <w:pPr>
      <w:tabs>
        <w:tab w:val="left" w:pos="851"/>
        <w:tab w:val="right" w:pos="9016"/>
      </w:tabs>
      <w:spacing w:after="100" w:line="240" w:lineRule="auto"/>
      <w:ind w:left="794" w:hanging="567"/>
    </w:pPr>
    <w:rPr>
      <w:rFonts w:ascii="Arial" w:eastAsia="Lucida Sans Unicode" w:hAnsi="Arial" w:cs="Tahoma"/>
      <w:bCs/>
      <w:noProof/>
      <w:kern w:val="3"/>
      <w:sz w:val="24"/>
      <w:szCs w:val="36"/>
      <w:lang w:eastAsia="en-GB"/>
    </w:rPr>
  </w:style>
  <w:style w:type="paragraph" w:styleId="TOC3">
    <w:name w:val="toc 3"/>
    <w:next w:val="Normal"/>
    <w:autoRedefine/>
    <w:uiPriority w:val="39"/>
    <w:unhideWhenUsed/>
    <w:rsid w:val="00243A9F"/>
    <w:pPr>
      <w:tabs>
        <w:tab w:val="left" w:pos="851"/>
        <w:tab w:val="right" w:pos="9015"/>
      </w:tabs>
      <w:spacing w:after="100" w:line="240" w:lineRule="auto"/>
      <w:ind w:left="1021" w:hanging="567"/>
    </w:pPr>
    <w:rPr>
      <w:rFonts w:ascii="Arial" w:eastAsia="Lucida Sans Unicode" w:hAnsi="Arial" w:cs="Roboto Slab"/>
      <w:bCs/>
      <w:noProof/>
      <w:kern w:val="3"/>
      <w:sz w:val="24"/>
      <w:szCs w:val="24"/>
      <w:lang w:eastAsia="en-GB"/>
    </w:rPr>
  </w:style>
  <w:style w:type="paragraph" w:styleId="TOC4">
    <w:name w:val="toc 4"/>
    <w:next w:val="Normal"/>
    <w:autoRedefine/>
    <w:uiPriority w:val="39"/>
    <w:unhideWhenUsed/>
    <w:rsid w:val="00176628"/>
    <w:pPr>
      <w:tabs>
        <w:tab w:val="left" w:pos="851"/>
        <w:tab w:val="right" w:pos="9015"/>
      </w:tabs>
      <w:spacing w:after="100" w:line="240" w:lineRule="auto"/>
      <w:ind w:left="680"/>
    </w:pPr>
    <w:rPr>
      <w:rFonts w:ascii="Arial" w:eastAsia="Arial" w:hAnsi="Arial" w:cs="Arial"/>
      <w:iCs/>
      <w:noProof/>
      <w:kern w:val="3"/>
      <w:sz w:val="24"/>
      <w:szCs w:val="24"/>
      <w:lang w:eastAsia="en-GB"/>
    </w:rPr>
  </w:style>
  <w:style w:type="table" w:customStyle="1" w:styleId="DefaultTable">
    <w:name w:val="Default Table"/>
    <w:basedOn w:val="TableNormal"/>
    <w:uiPriority w:val="99"/>
    <w:rsid w:val="0078512A"/>
    <w:pPr>
      <w:spacing w:after="0" w:line="240" w:lineRule="auto"/>
    </w:pPr>
    <w:tblPr>
      <w:tblStyleRowBandSize w:val="1"/>
      <w:tblInd w:w="5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Roboto Slab" w:hAnsi="Roboto Slab"/>
        <w:b/>
        <w:color w:val="FFFFFF" w:themeColor="background1"/>
        <w:sz w:val="21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006EB7"/>
      </w:tcPr>
    </w:tblStylePr>
    <w:tblStylePr w:type="band2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B6037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EF59EC"/>
    <w:pPr>
      <w:suppressAutoHyphens w:val="0"/>
      <w:autoSpaceDN/>
      <w:spacing w:before="100" w:beforeAutospacing="1" w:after="100" w:afterAutospacing="1"/>
      <w:ind w:left="0"/>
      <w:textAlignment w:val="auto"/>
    </w:pPr>
    <w:rPr>
      <w:rFonts w:ascii="Times New Roman" w:eastAsia="Times New Roman" w:hAnsi="Times New Roman" w:cs="Times New Roman"/>
      <w:kern w:val="0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EF59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matthewson\AppData\Roaming\Microsoft\Templates\ManualTemplateMas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9EEAA-7E71-4A6E-BE77-A5BED36E4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ManualTemplateMaster.dotx</Template>
  <TotalTime>404</TotalTime>
  <Pages>12</Pages>
  <Words>1629</Words>
  <Characters>11094</Characters>
  <Application>Microsoft Office Word</Application>
  <DocSecurity>0</DocSecurity>
  <Lines>443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FlexIT Distribution</Company>
  <LinksUpToDate>false</LinksUpToDate>
  <CharactersWithSpaces>12370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Matthewson</dc:creator>
  <cp:keywords/>
  <dc:description/>
  <cp:lastModifiedBy>Krystian Kitka</cp:lastModifiedBy>
  <cp:revision>10</cp:revision>
  <dcterms:created xsi:type="dcterms:W3CDTF">2026-02-13T11:35:00Z</dcterms:created>
  <dcterms:modified xsi:type="dcterms:W3CDTF">2026-02-26T12:12:00Z</dcterms:modified>
</cp:coreProperties>
</file>